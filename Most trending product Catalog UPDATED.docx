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XSpec="center" w:tblpY="2086"/>
        <w:tblW w:w="11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3750"/>
        <w:gridCol w:w="3750"/>
        <w:gridCol w:w="3750"/>
      </w:tblGrid>
      <w:tr w:rsidR="00D82CBD" w:rsidRPr="00124DFE" w:rsidTr="00124DFE">
        <w:trPr>
          <w:trHeight w:val="398"/>
        </w:trPr>
        <w:tc>
          <w:tcPr>
            <w:tcW w:w="3750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Mini Printer</w:t>
            </w:r>
          </w:p>
        </w:tc>
        <w:tc>
          <w:tcPr>
            <w:tcW w:w="3750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3D Printer Pen</w:t>
            </w:r>
          </w:p>
        </w:tc>
        <w:tc>
          <w:tcPr>
            <w:tcW w:w="3750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Color Changing LED</w:t>
            </w:r>
          </w:p>
        </w:tc>
      </w:tr>
      <w:tr w:rsidR="00D82CBD" w:rsidRPr="00124DFE" w:rsidTr="00124DFE">
        <w:trPr>
          <w:trHeight w:val="398"/>
        </w:trPr>
        <w:tc>
          <w:tcPr>
            <w:tcW w:w="37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 : MP35</w:t>
            </w:r>
          </w:p>
        </w:tc>
        <w:tc>
          <w:tcPr>
            <w:tcW w:w="3750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 3DPP13</w:t>
            </w:r>
          </w:p>
        </w:tc>
        <w:tc>
          <w:tcPr>
            <w:tcW w:w="3750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 CCL6</w:t>
            </w:r>
          </w:p>
        </w:tc>
      </w:tr>
      <w:tr w:rsidR="00D82CBD" w:rsidRPr="00124DFE" w:rsidTr="00124DFE">
        <w:trPr>
          <w:trHeight w:val="398"/>
        </w:trPr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i1025" type="#_x0000_t75" alt="Mini-Portable-58mm-Bluetooth-Thermal-Printer-Wireless.jpg_350x350.jpg" style="width:141.75pt;height:141.75pt;visibility:visible">
                  <v:imagedata r:id="rId6" o:title=""/>
                </v:shape>
              </w:pic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11" o:spid="_x0000_i1026" type="#_x0000_t75" alt="Dropshipping-Develop-children-s-hands-on-skills.jpg" style="width:2in;height:2in;visibility:visible">
                  <v:imagedata r:id="rId7" o:title=""/>
                </v:shape>
              </w:pic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33" o:spid="_x0000_i1027" type="#_x0000_t75" alt="smart-led-bulb-Google-Alexa-controlled-LED.jpg_350x350.jpg" style="width:2in;height:2in;visibility:visible">
                  <v:imagedata r:id="rId8" o:title=""/>
                </v:shape>
              </w:pict>
            </w:r>
          </w:p>
        </w:tc>
      </w:tr>
      <w:tr w:rsidR="00D82CBD" w:rsidRPr="00124DFE" w:rsidTr="00124DFE">
        <w:trPr>
          <w:trHeight w:val="374"/>
        </w:trPr>
        <w:tc>
          <w:tcPr>
            <w:tcW w:w="37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124DFE">
              <w:rPr>
                <w:b/>
                <w:bCs/>
                <w:color w:val="FF0000"/>
                <w:sz w:val="24"/>
                <w:szCs w:val="24"/>
              </w:rPr>
              <w:t>Price : $ 35</w:t>
            </w:r>
          </w:p>
        </w:tc>
        <w:tc>
          <w:tcPr>
            <w:tcW w:w="3750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b/>
                <w:color w:val="FF0000"/>
                <w:sz w:val="24"/>
                <w:szCs w:val="24"/>
              </w:rPr>
            </w:pPr>
            <w:r w:rsidRPr="00124DFE">
              <w:rPr>
                <w:b/>
                <w:color w:val="FF0000"/>
                <w:sz w:val="24"/>
                <w:szCs w:val="24"/>
              </w:rPr>
              <w:t>Price : $ 13</w:t>
            </w:r>
          </w:p>
        </w:tc>
        <w:tc>
          <w:tcPr>
            <w:tcW w:w="3750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b/>
                <w:color w:val="FF0000"/>
                <w:sz w:val="24"/>
                <w:szCs w:val="24"/>
              </w:rPr>
            </w:pPr>
            <w:r w:rsidRPr="00124DFE">
              <w:rPr>
                <w:b/>
                <w:color w:val="FF0000"/>
                <w:sz w:val="24"/>
                <w:szCs w:val="24"/>
              </w:rPr>
              <w:t>Price : $ 6.0</w:t>
            </w:r>
          </w:p>
        </w:tc>
      </w:tr>
      <w:tr w:rsidR="00D82CBD" w:rsidRPr="00124DFE" w:rsidTr="00124DFE">
        <w:trPr>
          <w:trHeight w:val="417"/>
        </w:trPr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bCs/>
              </w:rPr>
              <w:t xml:space="preserve">Description: </w:t>
            </w:r>
            <w:r w:rsidRPr="00124DFE">
              <w:rPr>
                <w:bCs/>
              </w:rPr>
              <w:t>Mini Portable 58mm Bluetooth Thermal Printer Wireless Receipt USB Bluetooth Printer For Windows Android IOS POS Printer</w: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</w:rPr>
              <w:t>Description:</w:t>
            </w:r>
            <w:r w:rsidRPr="00124DFE">
              <w:t xml:space="preserve"> Drop shipping Develop children's hands-on skills gift baby play toy plastic 3d printing pen for kids</w: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</w:rPr>
              <w:t>Description:</w:t>
            </w:r>
            <w:r w:rsidRPr="00124DFE">
              <w:t xml:space="preserve"> smart led bulb Google Alexa controlled LED smart WI-FI light switch bulb Group Wi-Fi LED Bulb E27 multi color</w:t>
            </w:r>
          </w:p>
        </w:tc>
      </w:tr>
    </w:tbl>
    <w:p w:rsidR="00D82CBD" w:rsidRPr="00E86136" w:rsidRDefault="00D82CBD" w:rsidP="00D51B12">
      <w:pPr>
        <w:rPr>
          <w:b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30.1pt;margin-top:-18.45pt;width:220.95pt;height:127.55pt;z-index:251654656;mso-position-horizontal-relative:text;mso-position-vertical-relative:text" fillcolor="#9bbb59" strokecolor="#f2f2f2" strokeweight="1pt">
            <v:fill color2="#4e6128" angle="-135" focus="100%" type="gradient"/>
            <v:shadow on="t" type="perspective" color="#d6e3bc" opacity=".5" origin=",.5" offset="0,0" matrix=",-56756f,,.5"/>
            <v:textbox style="mso-fit-shape-to-text:t">
              <w:txbxContent>
                <w:p w:rsidR="00D82CBD" w:rsidRPr="00124DFE" w:rsidRDefault="00D82CBD" w:rsidP="00D43818">
                  <w:pPr>
                    <w:pStyle w:val="Heading2"/>
                    <w:jc w:val="center"/>
                    <w:rPr>
                      <w:color w:val="FFFFFF"/>
                      <w:sz w:val="32"/>
                      <w:szCs w:val="32"/>
                    </w:rPr>
                  </w:pPr>
                  <w:r w:rsidRPr="00124DFE">
                    <w:rPr>
                      <w:color w:val="FFFFFF"/>
                      <w:sz w:val="32"/>
                      <w:szCs w:val="32"/>
                    </w:rPr>
                    <w:t>Electronics &amp; Gadgets</w:t>
                  </w:r>
                </w:p>
              </w:txbxContent>
            </v:textbox>
          </v:shape>
        </w:pict>
      </w:r>
    </w:p>
    <w:p w:rsidR="00D82CBD" w:rsidRPr="00E86136" w:rsidRDefault="00D82CBD" w:rsidP="00D51B12">
      <w:pPr>
        <w:rPr>
          <w:b/>
        </w:rPr>
      </w:pPr>
    </w:p>
    <w:p w:rsidR="00D82CBD" w:rsidRPr="00E86136" w:rsidRDefault="00D82CBD" w:rsidP="00D51B12">
      <w:pPr>
        <w:rPr>
          <w:b/>
        </w:rPr>
      </w:pPr>
    </w:p>
    <w:tbl>
      <w:tblPr>
        <w:tblpPr w:leftFromText="180" w:rightFromText="180" w:vertAnchor="text" w:horzAnchor="margin" w:tblpXSpec="center" w:tblpY="165"/>
        <w:tblW w:w="1125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dashSmallGap" w:sz="4" w:space="0" w:color="auto"/>
        </w:tblBorders>
        <w:tblLook w:val="00A0"/>
      </w:tblPr>
      <w:tblGrid>
        <w:gridCol w:w="3750"/>
        <w:gridCol w:w="3750"/>
        <w:gridCol w:w="3750"/>
      </w:tblGrid>
      <w:tr w:rsidR="00D82CBD" w:rsidRPr="00124DFE" w:rsidTr="00124DFE">
        <w:trPr>
          <w:trHeight w:val="406"/>
        </w:trPr>
        <w:tc>
          <w:tcPr>
            <w:tcW w:w="3750" w:type="dxa"/>
            <w:shd w:val="clear" w:color="auto" w:fill="4F81BD"/>
          </w:tcPr>
          <w:p w:rsidR="00D82CBD" w:rsidRPr="00124DFE" w:rsidRDefault="00D82CBD" w:rsidP="00124DFE">
            <w:pPr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Wi-Fi Mini Projector 1080P</w:t>
            </w:r>
          </w:p>
        </w:tc>
        <w:tc>
          <w:tcPr>
            <w:tcW w:w="3750" w:type="dxa"/>
            <w:shd w:val="clear" w:color="auto" w:fill="4F81BD"/>
          </w:tcPr>
          <w:p w:rsidR="00D82CBD" w:rsidRPr="00124DFE" w:rsidRDefault="00D82CBD" w:rsidP="00124DFE">
            <w:pPr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360° HD  Camera LED Bulb</w:t>
            </w:r>
          </w:p>
        </w:tc>
        <w:tc>
          <w:tcPr>
            <w:tcW w:w="3750" w:type="dxa"/>
            <w:shd w:val="clear" w:color="auto" w:fill="4F81BD"/>
          </w:tcPr>
          <w:p w:rsidR="00D82CBD" w:rsidRPr="00124DFE" w:rsidRDefault="00D82CBD" w:rsidP="00124DFE">
            <w:pPr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Flickering Dancing LED</w:t>
            </w:r>
          </w:p>
        </w:tc>
      </w:tr>
      <w:tr w:rsidR="00D82CBD" w:rsidRPr="00124DFE" w:rsidTr="00124DFE">
        <w:trPr>
          <w:trHeight w:val="406"/>
        </w:trPr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 :WMP78</w: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:HCLB25</w: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:FDL2.7</w:t>
            </w:r>
          </w:p>
        </w:tc>
      </w:tr>
      <w:tr w:rsidR="00D82CBD" w:rsidRPr="00124DFE" w:rsidTr="00124DFE">
        <w:trPr>
          <w:trHeight w:val="406"/>
        </w:trPr>
        <w:tc>
          <w:tcPr>
            <w:tcW w:w="3750" w:type="dxa"/>
          </w:tcPr>
          <w:p w:rsidR="00D82CBD" w:rsidRPr="00124DFE" w:rsidRDefault="00D82CBD" w:rsidP="00124DFE">
            <w:pPr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Picture 1" o:spid="_x0000_i1028" type="#_x0000_t75" alt="1080P-WIFI-Portable-3D-MINI-DLP-Battery.jpg" style="width:2in;height:2in;visibility:visible">
                  <v:imagedata r:id="rId9" o:title=""/>
                </v:shape>
              </w:pic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12" o:spid="_x0000_i1029" type="#_x0000_t75" alt="E27-360-Panoramic-WiFi-Camera-1080P-4MP.png" style="width:141.75pt;height:141.75pt;visibility:visible">
                  <v:imagedata r:id="rId10" o:title=""/>
                </v:shape>
              </w:pic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17" o:spid="_x0000_i1030" type="#_x0000_t75" alt="fickering-dancing-lantern-effect-lights-lamp-led.jpg" style="width:2in;height:2in;visibility:visible">
                  <v:imagedata r:id="rId11" o:title=""/>
                </v:shape>
              </w:pict>
            </w:r>
          </w:p>
        </w:tc>
      </w:tr>
      <w:tr w:rsidR="00D82CBD" w:rsidRPr="00124DFE" w:rsidTr="00124DFE">
        <w:trPr>
          <w:trHeight w:val="383"/>
        </w:trPr>
        <w:tc>
          <w:tcPr>
            <w:tcW w:w="3750" w:type="dxa"/>
          </w:tcPr>
          <w:p w:rsidR="00D82CBD" w:rsidRPr="00124DFE" w:rsidRDefault="00D82CBD" w:rsidP="00124DFE">
            <w:pPr>
              <w:rPr>
                <w:b/>
                <w:bCs/>
                <w:color w:val="FF0000"/>
              </w:rPr>
            </w:pPr>
            <w:r w:rsidRPr="00124DFE">
              <w:rPr>
                <w:b/>
                <w:bCs/>
                <w:color w:val="FF0000"/>
              </w:rPr>
              <w:t>Price : $ 78</w: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rPr>
                <w:b/>
                <w:color w:val="FF0000"/>
              </w:rPr>
            </w:pPr>
            <w:r w:rsidRPr="00124DFE">
              <w:rPr>
                <w:b/>
                <w:color w:val="FF0000"/>
              </w:rPr>
              <w:t>Price : $ 25</w: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rPr>
                <w:b/>
                <w:color w:val="FF0000"/>
              </w:rPr>
            </w:pPr>
            <w:r w:rsidRPr="00124DFE">
              <w:rPr>
                <w:b/>
                <w:color w:val="FF0000"/>
              </w:rPr>
              <w:t>Price : $ 2.7</w:t>
            </w:r>
          </w:p>
        </w:tc>
      </w:tr>
      <w:tr w:rsidR="00D82CBD" w:rsidRPr="00124DFE" w:rsidTr="00124DFE">
        <w:trPr>
          <w:trHeight w:val="406"/>
        </w:trPr>
        <w:tc>
          <w:tcPr>
            <w:tcW w:w="3750" w:type="dxa"/>
          </w:tcPr>
          <w:p w:rsidR="00D82CBD" w:rsidRPr="00124DFE" w:rsidRDefault="00D82CBD" w:rsidP="00124DFE">
            <w:pPr>
              <w:rPr>
                <w:b/>
                <w:bCs/>
              </w:rPr>
            </w:pPr>
            <w:r w:rsidRPr="00124DFE">
              <w:rPr>
                <w:b/>
                <w:bCs/>
              </w:rPr>
              <w:t xml:space="preserve">Description: </w:t>
            </w:r>
            <w:r w:rsidRPr="00124DFE">
              <w:rPr>
                <w:bCs/>
              </w:rPr>
              <w:t>1080P WIFI Portable 3D MINI DLP Battery Built-in Home Theater Cube Projector for Home</w: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rPr>
                <w:b/>
              </w:rPr>
            </w:pPr>
            <w:r w:rsidRPr="00124DFE">
              <w:rPr>
                <w:b/>
              </w:rPr>
              <w:t xml:space="preserve">Description: </w:t>
            </w:r>
            <w:r w:rsidRPr="00124DFE">
              <w:t>E27 360 Panoramic Wi-Fi Camera 1080P 4MP Fisheye Hidden Camera LED Light Bulb</w: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rPr>
                <w:b/>
              </w:rPr>
            </w:pPr>
            <w:r w:rsidRPr="00124DFE">
              <w:rPr>
                <w:b/>
              </w:rPr>
              <w:t xml:space="preserve">Description </w:t>
            </w:r>
            <w:r w:rsidRPr="00124DFE">
              <w:t>: Fire flicking + gravity sensor LED bulbs</w:t>
            </w:r>
          </w:p>
        </w:tc>
      </w:tr>
    </w:tbl>
    <w:p w:rsidR="00D82CBD" w:rsidRPr="00E86136" w:rsidRDefault="00D82CBD" w:rsidP="00D51B12">
      <w:pPr>
        <w:rPr>
          <w:b/>
        </w:rPr>
      </w:pPr>
    </w:p>
    <w:p w:rsidR="00D82CBD" w:rsidRPr="00E86136" w:rsidRDefault="00D82CBD" w:rsidP="00D51B12">
      <w:pPr>
        <w:rPr>
          <w:b/>
        </w:rPr>
      </w:pPr>
    </w:p>
    <w:p w:rsidR="00D82CBD" w:rsidRPr="00E86136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  <w:r>
        <w:rPr>
          <w:noProof/>
        </w:rPr>
        <w:pict>
          <v:shape id="_x0000_s1027" type="#_x0000_t202" style="position:absolute;margin-left:116.6pt;margin-top:-13.5pt;width:171.85pt;height:127.7pt;z-index:251656704" fillcolor="#8064a2" strokecolor="#f2f2f2" strokeweight="1pt">
            <v:fill color2="#3f3151" angle="-135" focus="100%" type="gradient"/>
            <v:shadow on="t" type="perspective" color="#ccc0d9" opacity=".5" origin=",.5" offset="0,0" matrix=",-56756f,,.5"/>
            <v:textbox style="mso-fit-shape-to-text:t">
              <w:txbxContent>
                <w:p w:rsidR="00D82CBD" w:rsidRPr="00124DFE" w:rsidRDefault="00D82CBD" w:rsidP="00CB2DA1">
                  <w:pPr>
                    <w:jc w:val="center"/>
                    <w:rPr>
                      <w:rFonts w:ascii="Cambria" w:hAnsi="Cambria"/>
                      <w:b/>
                      <w:color w:val="FFFFFF"/>
                      <w:sz w:val="32"/>
                      <w:szCs w:val="32"/>
                    </w:rPr>
                  </w:pPr>
                  <w:r w:rsidRPr="00124DFE">
                    <w:rPr>
                      <w:rFonts w:ascii="Cambria" w:hAnsi="Cambria"/>
                      <w:b/>
                      <w:color w:val="FFFFFF"/>
                      <w:sz w:val="32"/>
                      <w:szCs w:val="32"/>
                    </w:rPr>
                    <w:t>Mobile Accessories</w:t>
                  </w:r>
                </w:p>
              </w:txbxContent>
            </v:textbox>
          </v:shape>
        </w:pict>
      </w:r>
    </w:p>
    <w:tbl>
      <w:tblPr>
        <w:tblpPr w:leftFromText="180" w:rightFromText="180" w:vertAnchor="page" w:horzAnchor="margin" w:tblpXSpec="center" w:tblpY="2086"/>
        <w:tblW w:w="11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750"/>
        <w:gridCol w:w="3750"/>
        <w:gridCol w:w="3750"/>
      </w:tblGrid>
      <w:tr w:rsidR="00D82CBD" w:rsidRPr="00124DFE" w:rsidTr="00124DFE">
        <w:trPr>
          <w:trHeight w:val="443"/>
        </w:trPr>
        <w:tc>
          <w:tcPr>
            <w:tcW w:w="3750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IPhone HD Zoom  Lens 10X</w:t>
            </w:r>
          </w:p>
        </w:tc>
        <w:tc>
          <w:tcPr>
            <w:tcW w:w="3750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Wir</w:t>
            </w:r>
            <w:r w:rsidRPr="00124DFE">
              <w:rPr>
                <w:rFonts w:ascii="Cambria" w:hAnsi="Cambria"/>
                <w:bCs/>
                <w:color w:val="FFFFFF"/>
                <w:sz w:val="28"/>
                <w:szCs w:val="28"/>
              </w:rPr>
              <w:t>e</w:t>
            </w: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less Charger</w:t>
            </w:r>
          </w:p>
        </w:tc>
        <w:tc>
          <w:tcPr>
            <w:tcW w:w="3750" w:type="dxa"/>
            <w:shd w:val="clear" w:color="auto" w:fill="4F81BD"/>
          </w:tcPr>
          <w:p w:rsidR="00D82CBD" w:rsidRPr="00124DFE" w:rsidRDefault="00D82CBD" w:rsidP="00124DFE">
            <w:pPr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Game IPhone Case</w:t>
            </w:r>
          </w:p>
        </w:tc>
      </w:tr>
      <w:tr w:rsidR="00D82CBD" w:rsidRPr="00124DFE" w:rsidTr="00124DFE">
        <w:trPr>
          <w:trHeight w:val="325"/>
        </w:trPr>
        <w:tc>
          <w:tcPr>
            <w:tcW w:w="37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 : IHZL12.80</w:t>
            </w:r>
          </w:p>
        </w:tc>
        <w:tc>
          <w:tcPr>
            <w:tcW w:w="3750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 WC1.30</w:t>
            </w:r>
          </w:p>
        </w:tc>
        <w:tc>
          <w:tcPr>
            <w:tcW w:w="3750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 GIC7.91</w:t>
            </w:r>
          </w:p>
        </w:tc>
      </w:tr>
      <w:tr w:rsidR="00D82CBD" w:rsidRPr="00124DFE" w:rsidTr="00124DFE">
        <w:trPr>
          <w:trHeight w:val="759"/>
        </w:trPr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Picture 143" o:spid="_x0000_i1031" type="#_x0000_t75" alt="professional-10X-macro-lens-for-iphone-macro.jpg_350x350.jpg" style="width:141.75pt;height:141pt;visibility:visible">
                  <v:imagedata r:id="rId12" o:title=""/>
                </v:shape>
              </w:pic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144" o:spid="_x0000_i1032" type="#_x0000_t75" alt="K9-Crystal-Custom-Mobile-Cell-Phone-Auto.jpg" style="width:2in;height:2in;visibility:visible">
                  <v:imagedata r:id="rId13" o:title=""/>
                </v:shape>
              </w:pic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153" o:spid="_x0000_i1033" type="#_x0000_t75" alt="Colour-Display-Screen-Tetris-Game-Boy-Phone.jpg" style="width:2in;height:2in;visibility:visible">
                  <v:imagedata r:id="rId14" o:title=""/>
                </v:shape>
              </w:pict>
            </w:r>
          </w:p>
        </w:tc>
      </w:tr>
      <w:tr w:rsidR="00D82CBD" w:rsidRPr="00124DFE" w:rsidTr="00124DFE">
        <w:trPr>
          <w:trHeight w:val="427"/>
        </w:trPr>
        <w:tc>
          <w:tcPr>
            <w:tcW w:w="37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124DFE">
              <w:rPr>
                <w:b/>
                <w:bCs/>
                <w:color w:val="FF0000"/>
                <w:sz w:val="24"/>
                <w:szCs w:val="24"/>
              </w:rPr>
              <w:t>Price : $</w:t>
            </w:r>
            <w:r w:rsidRPr="00124DFE">
              <w:rPr>
                <w:bCs/>
                <w:color w:val="FF0000"/>
                <w:sz w:val="24"/>
                <w:szCs w:val="24"/>
              </w:rPr>
              <w:t xml:space="preserve"> 12.80</w:t>
            </w:r>
          </w:p>
        </w:tc>
        <w:tc>
          <w:tcPr>
            <w:tcW w:w="3750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b/>
                <w:color w:val="FF0000"/>
                <w:sz w:val="24"/>
                <w:szCs w:val="24"/>
              </w:rPr>
            </w:pPr>
            <w:r w:rsidRPr="00124DFE">
              <w:rPr>
                <w:b/>
                <w:color w:val="FF0000"/>
                <w:sz w:val="24"/>
                <w:szCs w:val="24"/>
              </w:rPr>
              <w:t>Price : $ 1.30</w:t>
            </w:r>
          </w:p>
        </w:tc>
        <w:tc>
          <w:tcPr>
            <w:tcW w:w="3750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rPr>
                <w:rFonts w:ascii="Cambria" w:hAnsi="Cambria"/>
                <w:b/>
                <w:color w:val="C0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C00000"/>
                <w:sz w:val="24"/>
                <w:szCs w:val="24"/>
              </w:rPr>
              <w:t>Price : $ 7.91</w:t>
            </w:r>
          </w:p>
        </w:tc>
      </w:tr>
      <w:tr w:rsidR="00D82CBD" w:rsidRPr="00124DFE" w:rsidTr="00124DFE">
        <w:trPr>
          <w:trHeight w:val="759"/>
        </w:trPr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bCs/>
              </w:rPr>
              <w:t xml:space="preserve">Description : </w:t>
            </w:r>
            <w:r w:rsidRPr="00124DFE">
              <w:rPr>
                <w:bCs/>
              </w:rPr>
              <w:t>professional 10X macro lens for Iphone macro lens</w: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spacing w:line="240" w:lineRule="auto"/>
            </w:pPr>
            <w:r w:rsidRPr="00124DFE">
              <w:rPr>
                <w:b/>
              </w:rPr>
              <w:t>Description :</w:t>
            </w:r>
            <w:r w:rsidRPr="00124DFE">
              <w:t xml:space="preserve"> Wireless Charger pad</w:t>
            </w:r>
          </w:p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t>Sleep friendly and Safety Portable design, High-strength scrub plastic shell wireless charging pad, rubber non-slip, exquisite small</w:t>
            </w:r>
          </w:p>
        </w:tc>
        <w:tc>
          <w:tcPr>
            <w:tcW w:w="3750" w:type="dxa"/>
          </w:tcPr>
          <w:p w:rsidR="00D82CBD" w:rsidRPr="00124DFE" w:rsidRDefault="00D82CBD" w:rsidP="00124DFE">
            <w:pPr>
              <w:rPr>
                <w:b/>
              </w:rPr>
            </w:pPr>
            <w:r w:rsidRPr="00124DFE">
              <w:rPr>
                <w:b/>
              </w:rPr>
              <w:t xml:space="preserve">Description : </w:t>
            </w:r>
            <w:r w:rsidRPr="00124DFE">
              <w:rPr>
                <w:sz w:val="24"/>
                <w:szCs w:val="24"/>
              </w:rPr>
              <w:t>Color Display Screen Tetris Game Boy Phone Case Game boy Chargeable Cover For Iphone X 6 6s 7 8 Plus XS Max XR</w:t>
            </w:r>
          </w:p>
        </w:tc>
      </w:tr>
    </w:tbl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tbl>
      <w:tblPr>
        <w:tblpPr w:leftFromText="180" w:rightFromText="180" w:vertAnchor="page" w:horzAnchor="margin" w:tblpXSpec="center" w:tblpY="9421"/>
        <w:tblW w:w="1123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0A0"/>
      </w:tblPr>
      <w:tblGrid>
        <w:gridCol w:w="3745"/>
        <w:gridCol w:w="3745"/>
        <w:gridCol w:w="3745"/>
      </w:tblGrid>
      <w:tr w:rsidR="00D82CBD" w:rsidRPr="00124DFE" w:rsidTr="00124DFE">
        <w:trPr>
          <w:trHeight w:val="515"/>
        </w:trPr>
        <w:tc>
          <w:tcPr>
            <w:tcW w:w="3745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Stylish Bracelet charger</w:t>
            </w:r>
          </w:p>
        </w:tc>
        <w:tc>
          <w:tcPr>
            <w:tcW w:w="3745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Thermal Iphone Case</w:t>
            </w:r>
          </w:p>
        </w:tc>
        <w:tc>
          <w:tcPr>
            <w:tcW w:w="3745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Portable Charger</w:t>
            </w:r>
          </w:p>
        </w:tc>
      </w:tr>
      <w:tr w:rsidR="00D82CBD" w:rsidRPr="00124DFE" w:rsidTr="00124DFE">
        <w:trPr>
          <w:trHeight w:val="355"/>
        </w:trPr>
        <w:tc>
          <w:tcPr>
            <w:tcW w:w="37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 :SBC1.90</w:t>
            </w:r>
          </w:p>
        </w:tc>
        <w:tc>
          <w:tcPr>
            <w:tcW w:w="3745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:TIPC1.80</w:t>
            </w:r>
          </w:p>
        </w:tc>
        <w:tc>
          <w:tcPr>
            <w:tcW w:w="374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 PC25</w:t>
            </w:r>
          </w:p>
        </w:tc>
      </w:tr>
      <w:tr w:rsidR="00D82CBD" w:rsidRPr="00124DFE" w:rsidTr="00124DFE">
        <w:trPr>
          <w:trHeight w:val="515"/>
        </w:trPr>
        <w:tc>
          <w:tcPr>
            <w:tcW w:w="3745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Picture 140" o:spid="_x0000_i1034" type="#_x0000_t75" alt="Wholesale-custom-stylish-portable-personality-Apple-mobile.jpg" style="width:2in;height:2in;visibility:visible">
                  <v:imagedata r:id="rId15" o:title=""/>
                </v:shape>
              </w:pict>
            </w:r>
          </w:p>
        </w:tc>
        <w:tc>
          <w:tcPr>
            <w:tcW w:w="3745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141" o:spid="_x0000_i1035" type="#_x0000_t75" alt="2017-New-Creative-Thermal-Induction-Color-Changing.jpg_350x350.jpg" style="width:2in;height:2in;visibility:visible">
                  <v:imagedata r:id="rId16" o:title=""/>
                </v:shape>
              </w:pict>
            </w:r>
          </w:p>
        </w:tc>
        <w:tc>
          <w:tcPr>
            <w:tcW w:w="3745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142" o:spid="_x0000_i1036" type="#_x0000_t75" alt="new-mini-magnetic-portable-finger-power-bank.jpg" style="width:2in;height:2in;visibility:visible">
                  <v:imagedata r:id="rId17" o:title=""/>
                </v:shape>
              </w:pict>
            </w:r>
          </w:p>
        </w:tc>
      </w:tr>
      <w:tr w:rsidR="00D82CBD" w:rsidRPr="00124DFE" w:rsidTr="00124DFE">
        <w:trPr>
          <w:trHeight w:val="337"/>
        </w:trPr>
        <w:tc>
          <w:tcPr>
            <w:tcW w:w="37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124DFE">
              <w:rPr>
                <w:b/>
                <w:bCs/>
                <w:color w:val="FF0000"/>
                <w:sz w:val="24"/>
                <w:szCs w:val="24"/>
              </w:rPr>
              <w:t>Price : $</w:t>
            </w:r>
            <w:r w:rsidRPr="00124DFE">
              <w:rPr>
                <w:bCs/>
                <w:color w:val="FF0000"/>
                <w:sz w:val="24"/>
                <w:szCs w:val="24"/>
              </w:rPr>
              <w:t xml:space="preserve"> 1.90</w:t>
            </w:r>
          </w:p>
        </w:tc>
        <w:tc>
          <w:tcPr>
            <w:tcW w:w="3745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b/>
                <w:color w:val="FF0000"/>
                <w:sz w:val="24"/>
                <w:szCs w:val="24"/>
              </w:rPr>
            </w:pPr>
            <w:r w:rsidRPr="00124DFE">
              <w:rPr>
                <w:b/>
                <w:color w:val="FF0000"/>
                <w:sz w:val="24"/>
                <w:szCs w:val="24"/>
              </w:rPr>
              <w:t>Price : $1.80</w:t>
            </w:r>
          </w:p>
        </w:tc>
        <w:tc>
          <w:tcPr>
            <w:tcW w:w="374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b/>
                <w:color w:val="FF0000"/>
                <w:sz w:val="24"/>
                <w:szCs w:val="24"/>
              </w:rPr>
            </w:pPr>
            <w:r w:rsidRPr="00124DFE">
              <w:rPr>
                <w:b/>
                <w:color w:val="FF0000"/>
                <w:sz w:val="24"/>
                <w:szCs w:val="24"/>
              </w:rPr>
              <w:t>Price : $ 25</w:t>
            </w:r>
          </w:p>
        </w:tc>
      </w:tr>
      <w:tr w:rsidR="00D82CBD" w:rsidRPr="00124DFE" w:rsidTr="00124DFE">
        <w:trPr>
          <w:trHeight w:val="515"/>
        </w:trPr>
        <w:tc>
          <w:tcPr>
            <w:tcW w:w="3745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bCs/>
              </w:rPr>
              <w:t>Description :</w:t>
            </w:r>
            <w:r w:rsidRPr="00124DFE">
              <w:rPr>
                <w:bCs/>
              </w:rPr>
              <w:t xml:space="preserve"> </w:t>
            </w:r>
            <w:r w:rsidRPr="00124DFE">
              <w:rPr>
                <w:b/>
                <w:bCs/>
              </w:rPr>
              <w:t xml:space="preserve"> </w:t>
            </w:r>
            <w:r w:rsidRPr="00124DFE">
              <w:rPr>
                <w:bCs/>
              </w:rPr>
              <w:t>Wholesale custom stylish portable personality Apple mobile phone charging data cable hand-woven bracelet BR0030</w:t>
            </w:r>
          </w:p>
        </w:tc>
        <w:tc>
          <w:tcPr>
            <w:tcW w:w="3745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</w:rPr>
              <w:t>Description :</w:t>
            </w:r>
            <w:r w:rsidRPr="00124DFE">
              <w:t xml:space="preserve"> For Iphone X Case Fashionable Thermal Sensor Case for Iphone 7 6 6s Plus Thermal Heat Induction phone case funds for iphone XS</w:t>
            </w:r>
          </w:p>
        </w:tc>
        <w:tc>
          <w:tcPr>
            <w:tcW w:w="3745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</w:rPr>
              <w:t>Description :</w:t>
            </w:r>
            <w:r w:rsidRPr="00124DFE">
              <w:t xml:space="preserve"> Mini Charger wireless with 1000mah.Emergency use ,easy to carry, Type-c USB ,Compatible with every type mobile</w:t>
            </w:r>
          </w:p>
        </w:tc>
      </w:tr>
    </w:tbl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tbl>
      <w:tblPr>
        <w:tblpPr w:leftFromText="180" w:rightFromText="180" w:vertAnchor="page" w:horzAnchor="margin" w:tblpXSpec="center" w:tblpY="1321"/>
        <w:tblW w:w="1015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0A0"/>
      </w:tblPr>
      <w:tblGrid>
        <w:gridCol w:w="3385"/>
        <w:gridCol w:w="3385"/>
        <w:gridCol w:w="3385"/>
      </w:tblGrid>
      <w:tr w:rsidR="00D82CBD" w:rsidRPr="00124DFE" w:rsidTr="00124DFE">
        <w:trPr>
          <w:trHeight w:val="713"/>
        </w:trPr>
        <w:tc>
          <w:tcPr>
            <w:tcW w:w="3385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Anti – Gravity Iphone Case</w:t>
            </w:r>
          </w:p>
        </w:tc>
        <w:tc>
          <w:tcPr>
            <w:tcW w:w="3385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color w:val="FFFFFF"/>
              </w:rPr>
            </w:pPr>
          </w:p>
        </w:tc>
        <w:tc>
          <w:tcPr>
            <w:tcW w:w="3385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color w:val="FFFFFF"/>
              </w:rPr>
            </w:pPr>
          </w:p>
        </w:tc>
      </w:tr>
      <w:tr w:rsidR="00D82CBD" w:rsidRPr="00124DFE" w:rsidTr="00124DFE">
        <w:trPr>
          <w:trHeight w:val="325"/>
        </w:trPr>
        <w:tc>
          <w:tcPr>
            <w:tcW w:w="338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 :AGIC2.07</w:t>
            </w:r>
          </w:p>
        </w:tc>
        <w:tc>
          <w:tcPr>
            <w:tcW w:w="3385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  <w:tc>
          <w:tcPr>
            <w:tcW w:w="338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</w:tr>
      <w:tr w:rsidR="00D82CBD" w:rsidRPr="00124DFE" w:rsidTr="00124DFE">
        <w:trPr>
          <w:trHeight w:val="3133"/>
        </w:trPr>
        <w:tc>
          <w:tcPr>
            <w:tcW w:w="3385" w:type="dxa"/>
          </w:tcPr>
          <w:p w:rsidR="00D82CBD" w:rsidRPr="00124DFE" w:rsidRDefault="00D82CBD" w:rsidP="00124DFE">
            <w:pPr>
              <w:spacing w:line="240" w:lineRule="auto"/>
              <w:jc w:val="center"/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Picture 182" o:spid="_x0000_i1037" type="#_x0000_t75" alt="Anti Gravity.jpg" style="width:2in;height:146.25pt;visibility:visible">
                  <v:imagedata r:id="rId18" o:title=""/>
                </v:shape>
              </w:pict>
            </w:r>
          </w:p>
        </w:tc>
        <w:tc>
          <w:tcPr>
            <w:tcW w:w="3385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  <w:tc>
          <w:tcPr>
            <w:tcW w:w="3385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</w:tr>
      <w:tr w:rsidR="00D82CBD" w:rsidRPr="00124DFE" w:rsidTr="00124DFE">
        <w:trPr>
          <w:trHeight w:val="433"/>
        </w:trPr>
        <w:tc>
          <w:tcPr>
            <w:tcW w:w="338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  <w:t>Price : $ 2.07</w:t>
            </w:r>
          </w:p>
        </w:tc>
        <w:tc>
          <w:tcPr>
            <w:tcW w:w="3385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</w:p>
        </w:tc>
        <w:tc>
          <w:tcPr>
            <w:tcW w:w="338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</w:p>
        </w:tc>
      </w:tr>
      <w:tr w:rsidR="00D82CBD" w:rsidRPr="00124DFE" w:rsidTr="00124DFE">
        <w:trPr>
          <w:trHeight w:val="1084"/>
        </w:trPr>
        <w:tc>
          <w:tcPr>
            <w:tcW w:w="3385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bCs/>
                <w:sz w:val="24"/>
                <w:szCs w:val="24"/>
              </w:rPr>
              <w:t>Description</w:t>
            </w:r>
            <w:r w:rsidRPr="00124DFE">
              <w:rPr>
                <w:bCs/>
              </w:rPr>
              <w:t xml:space="preserve"> </w:t>
            </w:r>
            <w:r w:rsidRPr="00124DFE">
              <w:rPr>
                <w:bCs/>
                <w:sz w:val="24"/>
                <w:szCs w:val="24"/>
              </w:rPr>
              <w:t>: OTAO Anti Gravity Phone Bag Case For Iphone X 8 7 6S Plus Antigravity TPU Frame Magical Nano Suction Cover Adsorbed Car Case</w:t>
            </w:r>
          </w:p>
        </w:tc>
        <w:tc>
          <w:tcPr>
            <w:tcW w:w="3385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  <w:tc>
          <w:tcPr>
            <w:tcW w:w="3385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</w:tr>
    </w:tbl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  <w:r>
        <w:rPr>
          <w:noProof/>
        </w:rPr>
        <w:pict>
          <v:shape id="_x0000_s1028" type="#_x0000_t202" style="position:absolute;margin-left:147.6pt;margin-top:5.9pt;width:187.2pt;height:129.6pt;z-index:251660800" fillcolor="#9bbb59" stroked="f" strokeweight="0">
            <v:fill color2="#74903b" focusposition=".5,.5" focussize="" focus="100%" type="gradientRadial"/>
            <v:shadow on="t" type="perspective" color="#4e6128" offset="1pt" offset2="-3pt"/>
            <v:textbox style="mso-fit-shape-to-text:t">
              <w:txbxContent>
                <w:p w:rsidR="00D82CBD" w:rsidRPr="00124DFE" w:rsidRDefault="00D82CBD" w:rsidP="008E181E">
                  <w:pPr>
                    <w:jc w:val="center"/>
                    <w:rPr>
                      <w:rFonts w:ascii="Cambria" w:hAnsi="Cambria"/>
                      <w:b/>
                      <w:color w:val="FFFFFF"/>
                      <w:sz w:val="28"/>
                      <w:szCs w:val="28"/>
                    </w:rPr>
                  </w:pPr>
                  <w:r w:rsidRPr="00124DFE">
                    <w:rPr>
                      <w:rFonts w:ascii="Cambria" w:hAnsi="Cambria"/>
                      <w:b/>
                      <w:color w:val="FFFFFF"/>
                      <w:sz w:val="28"/>
                      <w:szCs w:val="28"/>
                    </w:rPr>
                    <w:t>Home &amp; Gardening tools</w:t>
                  </w:r>
                </w:p>
              </w:txbxContent>
            </v:textbox>
          </v:shape>
        </w:pict>
      </w:r>
    </w:p>
    <w:p w:rsidR="00D82CBD" w:rsidRDefault="00D82CBD" w:rsidP="00D51B12">
      <w:pPr>
        <w:rPr>
          <w:b/>
        </w:rPr>
      </w:pPr>
    </w:p>
    <w:tbl>
      <w:tblPr>
        <w:tblpPr w:leftFromText="180" w:rightFromText="180" w:vertAnchor="page" w:horzAnchor="margin" w:tblpXSpec="center" w:tblpY="8941"/>
        <w:tblW w:w="11253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0A0"/>
      </w:tblPr>
      <w:tblGrid>
        <w:gridCol w:w="3751"/>
        <w:gridCol w:w="3751"/>
        <w:gridCol w:w="3751"/>
      </w:tblGrid>
      <w:tr w:rsidR="00D82CBD" w:rsidRPr="00124DFE" w:rsidTr="00124DFE">
        <w:trPr>
          <w:trHeight w:val="845"/>
        </w:trPr>
        <w:tc>
          <w:tcPr>
            <w:tcW w:w="375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High Pressure Washer Water Gun </w:t>
            </w:r>
          </w:p>
        </w:tc>
        <w:tc>
          <w:tcPr>
            <w:tcW w:w="375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Liquid Transfer battery Operated</w:t>
            </w:r>
          </w:p>
        </w:tc>
        <w:tc>
          <w:tcPr>
            <w:tcW w:w="375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</w:p>
        </w:tc>
      </w:tr>
      <w:tr w:rsidR="00D82CBD" w:rsidRPr="00124DFE" w:rsidTr="00124DFE">
        <w:trPr>
          <w:trHeight w:val="382"/>
        </w:trPr>
        <w:tc>
          <w:tcPr>
            <w:tcW w:w="37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 : HPWWG10</w:t>
            </w:r>
          </w:p>
        </w:tc>
        <w:tc>
          <w:tcPr>
            <w:tcW w:w="3751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 LTBO11.80</w:t>
            </w:r>
          </w:p>
        </w:tc>
        <w:tc>
          <w:tcPr>
            <w:tcW w:w="375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D82CBD" w:rsidRPr="00124DFE" w:rsidTr="00124DFE">
        <w:trPr>
          <w:trHeight w:val="845"/>
        </w:trPr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Picture 175" o:spid="_x0000_i1038" type="#_x0000_t75" alt="High-Pressure-Hand-Car-Wash-Water-Jet.jpg_350x350.jpg" style="width:2in;height:2in;visibility:visible">
                  <v:imagedata r:id="rId19" o:title=""/>
                </v:shape>
              </w:pict>
            </w:r>
          </w:p>
        </w:tc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176" o:spid="_x0000_i1039" type="#_x0000_t75" alt="Battery-Operated-Liquid-Transfer-Pump-2AA-Battery.jpg" style="width:2in;height:2in;visibility:visible">
                  <v:imagedata r:id="rId20" o:title=""/>
                </v:shape>
              </w:pict>
            </w:r>
          </w:p>
        </w:tc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</w:tr>
      <w:tr w:rsidR="00D82CBD" w:rsidRPr="00124DFE" w:rsidTr="00124DFE">
        <w:trPr>
          <w:trHeight w:val="463"/>
        </w:trPr>
        <w:tc>
          <w:tcPr>
            <w:tcW w:w="37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  <w:t>Price : $ 10.0</w:t>
            </w:r>
          </w:p>
        </w:tc>
        <w:tc>
          <w:tcPr>
            <w:tcW w:w="3751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FF0000"/>
                <w:sz w:val="24"/>
                <w:szCs w:val="24"/>
              </w:rPr>
              <w:t>Price : $ 11.80</w:t>
            </w:r>
          </w:p>
        </w:tc>
        <w:tc>
          <w:tcPr>
            <w:tcW w:w="375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</w:p>
        </w:tc>
      </w:tr>
      <w:tr w:rsidR="00D82CBD" w:rsidRPr="00124DFE" w:rsidTr="00124DFE">
        <w:trPr>
          <w:trHeight w:val="895"/>
        </w:trPr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bCs/>
              </w:rPr>
              <w:t>Description</w:t>
            </w:r>
            <w:r w:rsidRPr="00124DFE">
              <w:rPr>
                <w:bCs/>
              </w:rPr>
              <w:t xml:space="preserve"> : </w:t>
            </w:r>
            <w:r w:rsidRPr="00124DFE">
              <w:rPr>
                <w:bCs/>
                <w:sz w:val="24"/>
                <w:szCs w:val="24"/>
              </w:rPr>
              <w:t>Car High Pressure Washer Water Gun Power Washer Spray Nozzle Water Hose With Long Bent Pole Cleaning Tools</w:t>
            </w:r>
          </w:p>
        </w:tc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  <w:rPr>
                <w:sz w:val="24"/>
                <w:szCs w:val="24"/>
              </w:rPr>
            </w:pPr>
            <w:r w:rsidRPr="00124DFE">
              <w:rPr>
                <w:b/>
              </w:rPr>
              <w:t xml:space="preserve">Description : </w:t>
            </w:r>
            <w:r w:rsidRPr="00124DFE">
              <w:rPr>
                <w:sz w:val="24"/>
                <w:szCs w:val="24"/>
              </w:rPr>
              <w:t>Battery Operated Liquid Transfer Pump - 2AA Battery, 2.25 GPM</w:t>
            </w:r>
          </w:p>
        </w:tc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</w:tr>
    </w:tbl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tbl>
      <w:tblPr>
        <w:tblpPr w:leftFromText="180" w:rightFromText="180" w:vertAnchor="text" w:horzAnchor="margin" w:tblpXSpec="center" w:tblpY="2149"/>
        <w:tblW w:w="1126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Look w:val="00A0"/>
      </w:tblPr>
      <w:tblGrid>
        <w:gridCol w:w="3754"/>
        <w:gridCol w:w="3754"/>
        <w:gridCol w:w="3757"/>
      </w:tblGrid>
      <w:tr w:rsidR="00D82CBD" w:rsidRPr="00124DFE" w:rsidTr="00124DFE">
        <w:trPr>
          <w:trHeight w:val="527"/>
        </w:trPr>
        <w:tc>
          <w:tcPr>
            <w:tcW w:w="3754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Unisex Body shaper</w:t>
            </w:r>
          </w:p>
        </w:tc>
        <w:tc>
          <w:tcPr>
            <w:tcW w:w="3754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Poster Corrector</w:t>
            </w:r>
          </w:p>
        </w:tc>
        <w:tc>
          <w:tcPr>
            <w:tcW w:w="3757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Painless Hair remover</w:t>
            </w:r>
          </w:p>
        </w:tc>
      </w:tr>
      <w:tr w:rsidR="00D82CBD" w:rsidRPr="00124DFE" w:rsidTr="00124DFE">
        <w:trPr>
          <w:trHeight w:val="337"/>
        </w:trPr>
        <w:tc>
          <w:tcPr>
            <w:tcW w:w="3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 : UBS0.90</w:t>
            </w:r>
          </w:p>
        </w:tc>
        <w:tc>
          <w:tcPr>
            <w:tcW w:w="3754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:PC6.0</w:t>
            </w:r>
          </w:p>
        </w:tc>
        <w:tc>
          <w:tcPr>
            <w:tcW w:w="375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:PHR3.30</w:t>
            </w:r>
          </w:p>
        </w:tc>
      </w:tr>
      <w:tr w:rsidR="00D82CBD" w:rsidRPr="00124DFE" w:rsidTr="00124DFE">
        <w:trPr>
          <w:trHeight w:val="811"/>
        </w:trPr>
        <w:tc>
          <w:tcPr>
            <w:tcW w:w="3754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_x0000_i1040" type="#_x0000_t75" alt="Fast-perspiration-Waist-Trainer-Belt-Body-Shaper.jpg" style="width:2in;height:121.5pt;visibility:visible">
                  <v:imagedata r:id="rId21" o:title=""/>
                </v:shape>
              </w:pict>
            </w:r>
          </w:p>
        </w:tc>
        <w:tc>
          <w:tcPr>
            <w:tcW w:w="3754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2" o:spid="_x0000_i1041" type="#_x0000_t75" alt="China-supplier-Osky-poster-corrector-back-support.jpg" style="width:2in;height:2in;visibility:visible">
                  <v:imagedata r:id="rId22" o:title=""/>
                </v:shape>
              </w:pict>
            </w:r>
          </w:p>
        </w:tc>
        <w:tc>
          <w:tcPr>
            <w:tcW w:w="3757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3" o:spid="_x0000_i1042" type="#_x0000_t75" alt="Wholesale-Beauty-equipment-electric-painless-mini-lady.jpg" style="width:2in;height:2in;visibility:visible">
                  <v:imagedata r:id="rId23" o:title=""/>
                </v:shape>
              </w:pict>
            </w:r>
          </w:p>
        </w:tc>
      </w:tr>
      <w:tr w:rsidR="00D82CBD" w:rsidRPr="00124DFE" w:rsidTr="00124DFE">
        <w:trPr>
          <w:trHeight w:val="410"/>
        </w:trPr>
        <w:tc>
          <w:tcPr>
            <w:tcW w:w="3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  <w:t>Price : $ 0.90</w:t>
            </w:r>
          </w:p>
        </w:tc>
        <w:tc>
          <w:tcPr>
            <w:tcW w:w="3754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FF0000"/>
                <w:sz w:val="24"/>
                <w:szCs w:val="24"/>
              </w:rPr>
              <w:t>Price : $ 6.0</w:t>
            </w:r>
          </w:p>
        </w:tc>
        <w:tc>
          <w:tcPr>
            <w:tcW w:w="375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FF0000"/>
                <w:sz w:val="24"/>
                <w:szCs w:val="24"/>
              </w:rPr>
              <w:t>Price : $ 3.30</w:t>
            </w:r>
          </w:p>
        </w:tc>
      </w:tr>
      <w:tr w:rsidR="00D82CBD" w:rsidRPr="00124DFE" w:rsidTr="00124DFE">
        <w:trPr>
          <w:trHeight w:val="811"/>
        </w:trPr>
        <w:tc>
          <w:tcPr>
            <w:tcW w:w="3754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bCs/>
                <w:sz w:val="24"/>
                <w:szCs w:val="24"/>
              </w:rPr>
              <w:t xml:space="preserve">Description </w:t>
            </w:r>
            <w:r w:rsidRPr="00124DFE">
              <w:rPr>
                <w:bCs/>
                <w:sz w:val="24"/>
                <w:szCs w:val="24"/>
              </w:rPr>
              <w:t>: Silicon easy to wear body shaper for both male &amp; female. Sweatproof Material which gives a Comfortable feel</w:t>
            </w:r>
          </w:p>
        </w:tc>
        <w:tc>
          <w:tcPr>
            <w:tcW w:w="3754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</w:rPr>
              <w:t xml:space="preserve">Description : </w:t>
            </w:r>
            <w:r w:rsidRPr="00124DFE">
              <w:t>Remove unwanted hair Easily without waxing ,creams ,Painful methods</w:t>
            </w:r>
          </w:p>
        </w:tc>
        <w:tc>
          <w:tcPr>
            <w:tcW w:w="3757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</w:rPr>
              <w:t xml:space="preserve">Description : </w:t>
            </w:r>
            <w:r w:rsidRPr="00124DFE">
              <w:t>China supplier Osky poster corrector back support back brace with high quality</w:t>
            </w:r>
          </w:p>
        </w:tc>
      </w:tr>
    </w:tbl>
    <w:p w:rsidR="00D82CBD" w:rsidRDefault="00D82CBD" w:rsidP="00D51B12">
      <w:pPr>
        <w:rPr>
          <w:b/>
        </w:rPr>
      </w:pPr>
      <w:r>
        <w:rPr>
          <w:noProof/>
        </w:rPr>
        <w:pict>
          <v:shape id="_x0000_s1029" type="#_x0000_t202" style="position:absolute;margin-left:159.3pt;margin-top:34.5pt;width:127.7pt;height:127.7pt;z-index:251655680;mso-position-horizontal-relative:margin;mso-position-vertical-relative:margin" fillcolor="#4bacc6" strokecolor="#f2f2f2" strokeweight="1pt">
            <v:fill color2="#205867" angle="-135" focus="100%" type="gradient"/>
            <v:shadow on="t" type="perspective" color="#b6dde8" opacity=".5" origin=",.5" offset="0,0" matrix=",-56756f,,.5"/>
            <v:textbox style="mso-fit-shape-to-text:t">
              <w:txbxContent>
                <w:p w:rsidR="00D82CBD" w:rsidRPr="00124DFE" w:rsidRDefault="00D82CBD">
                  <w:pPr>
                    <w:rPr>
                      <w:rFonts w:ascii="Cambria" w:hAnsi="Cambria"/>
                      <w:b/>
                      <w:color w:val="FFFFFF"/>
                      <w:sz w:val="32"/>
                      <w:szCs w:val="32"/>
                    </w:rPr>
                  </w:pPr>
                  <w:r w:rsidRPr="00124DFE">
                    <w:rPr>
                      <w:rFonts w:ascii="Cambria" w:hAnsi="Cambria"/>
                      <w:b/>
                      <w:color w:val="FFFFFF"/>
                      <w:sz w:val="32"/>
                      <w:szCs w:val="32"/>
                    </w:rPr>
                    <w:t>Personal Care</w:t>
                  </w:r>
                </w:p>
              </w:txbxContent>
            </v:textbox>
            <w10:wrap type="square" anchorx="margin" anchory="margin"/>
          </v:shape>
        </w:pict>
      </w:r>
      <w:r>
        <w:rPr>
          <w:b/>
        </w:rPr>
        <w:br w:type="page"/>
      </w: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  <w:r>
        <w:rPr>
          <w:noProof/>
        </w:rPr>
        <w:pict>
          <v:shape id="_x0000_s1030" type="#_x0000_t202" style="position:absolute;margin-left:136pt;margin-top:4.9pt;width:157.85pt;height:127.9pt;z-index:251657728" fillcolor="#c0504d" strokecolor="#f2f2f2" strokeweight="1pt">
            <v:fill color2="#622423" angle="-135" focus="100%" type="gradient"/>
            <v:shadow on="t" type="perspective" color="#e5b8b7" opacity=".5" origin=",.5" offset="0,0" matrix=",-56756f,,.5"/>
            <v:textbox style="mso-fit-shape-to-text:t">
              <w:txbxContent>
                <w:p w:rsidR="00D82CBD" w:rsidRPr="00124DFE" w:rsidRDefault="00D82CBD" w:rsidP="00DE087E">
                  <w:pPr>
                    <w:jc w:val="center"/>
                    <w:rPr>
                      <w:rFonts w:ascii="Cambria" w:hAnsi="Cambria"/>
                      <w:color w:val="FFFFFF"/>
                      <w:sz w:val="28"/>
                      <w:szCs w:val="28"/>
                    </w:rPr>
                  </w:pPr>
                  <w:r w:rsidRPr="00124DFE">
                    <w:rPr>
                      <w:rFonts w:ascii="Cambria" w:hAnsi="Cambria"/>
                      <w:color w:val="FFFFFF"/>
                      <w:sz w:val="28"/>
                      <w:szCs w:val="28"/>
                    </w:rPr>
                    <w:t>Kids &amp; Toys</w:t>
                  </w:r>
                </w:p>
              </w:txbxContent>
            </v:textbox>
          </v:shape>
        </w:pict>
      </w: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tbl>
      <w:tblPr>
        <w:tblpPr w:leftFromText="180" w:rightFromText="180" w:vertAnchor="page" w:horzAnchor="margin" w:tblpXSpec="center" w:tblpY="5416"/>
        <w:tblW w:w="11223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0A0"/>
      </w:tblPr>
      <w:tblGrid>
        <w:gridCol w:w="3741"/>
        <w:gridCol w:w="3741"/>
        <w:gridCol w:w="3741"/>
      </w:tblGrid>
      <w:tr w:rsidR="00D82CBD" w:rsidRPr="00124DFE" w:rsidTr="00124DFE">
        <w:trPr>
          <w:trHeight w:val="713"/>
        </w:trPr>
        <w:tc>
          <w:tcPr>
            <w:tcW w:w="374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Cs/>
                <w:color w:val="FFFFFF"/>
                <w:sz w:val="28"/>
                <w:szCs w:val="28"/>
              </w:rPr>
              <w:t>Squishy Anti-Stress</w:t>
            </w:r>
          </w:p>
        </w:tc>
        <w:tc>
          <w:tcPr>
            <w:tcW w:w="374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Cs/>
                <w:color w:val="FFFFFF"/>
                <w:sz w:val="28"/>
                <w:szCs w:val="28"/>
              </w:rPr>
              <w:t>Hide &amp; Seek Animals</w:t>
            </w:r>
          </w:p>
        </w:tc>
        <w:tc>
          <w:tcPr>
            <w:tcW w:w="374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Cs/>
                <w:color w:val="FFFFFF"/>
                <w:sz w:val="28"/>
                <w:szCs w:val="28"/>
              </w:rPr>
              <w:t>Talking And Nodding Hamster</w:t>
            </w:r>
          </w:p>
        </w:tc>
      </w:tr>
      <w:tr w:rsidR="00D82CBD" w:rsidRPr="00124DFE" w:rsidTr="00124DFE">
        <w:trPr>
          <w:trHeight w:val="343"/>
        </w:trPr>
        <w:tc>
          <w:tcPr>
            <w:tcW w:w="37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 : SAS1.0</w:t>
            </w:r>
          </w:p>
        </w:tc>
        <w:tc>
          <w:tcPr>
            <w:tcW w:w="3741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 HSA10.0</w:t>
            </w:r>
          </w:p>
        </w:tc>
        <w:tc>
          <w:tcPr>
            <w:tcW w:w="374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TNH2.70</w:t>
            </w:r>
          </w:p>
        </w:tc>
      </w:tr>
      <w:tr w:rsidR="00D82CBD" w:rsidRPr="00124DFE" w:rsidTr="00124DFE">
        <w:trPr>
          <w:trHeight w:val="931"/>
        </w:trPr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Picture 7" o:spid="_x0000_i1043" type="#_x0000_t75" alt="Antistress.bmp" style="width:2in;height:141.75pt;visibility:visible">
                  <v:imagedata r:id="rId24" o:title=""/>
                </v:shape>
              </w:pict>
            </w: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8" o:spid="_x0000_i1044" type="#_x0000_t75" alt="plush toys.jpg" style="width:159pt;height:141.75pt;visibility:visible">
                  <v:imagedata r:id="rId25" o:title=""/>
                </v:shape>
              </w:pict>
            </w: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9" o:spid="_x0000_i1045" type="#_x0000_t75" alt="HTB18tZisfuSBuNkHFqDq6xfhVXal.jpg" style="width:2in;height:2in;visibility:visible">
                  <v:imagedata r:id="rId26" o:title=""/>
                </v:shape>
              </w:pict>
            </w:r>
          </w:p>
        </w:tc>
      </w:tr>
      <w:tr w:rsidR="00D82CBD" w:rsidRPr="00124DFE" w:rsidTr="00124DFE">
        <w:trPr>
          <w:trHeight w:val="425"/>
        </w:trPr>
        <w:tc>
          <w:tcPr>
            <w:tcW w:w="37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  <w:t>Price : $ 1.0</w:t>
            </w:r>
          </w:p>
        </w:tc>
        <w:tc>
          <w:tcPr>
            <w:tcW w:w="3741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FF0000"/>
                <w:sz w:val="24"/>
                <w:szCs w:val="24"/>
              </w:rPr>
              <w:t>Price : $ 10.0</w:t>
            </w:r>
          </w:p>
        </w:tc>
        <w:tc>
          <w:tcPr>
            <w:tcW w:w="374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FF0000"/>
                <w:sz w:val="24"/>
                <w:szCs w:val="24"/>
              </w:rPr>
              <w:t>Price : $ 2.7</w:t>
            </w:r>
          </w:p>
        </w:tc>
      </w:tr>
      <w:tr w:rsidR="00D82CBD" w:rsidRPr="00124DFE" w:rsidTr="00124DFE">
        <w:trPr>
          <w:trHeight w:val="988"/>
        </w:trPr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bCs/>
                <w:sz w:val="24"/>
                <w:szCs w:val="24"/>
              </w:rPr>
              <w:t>Description:</w:t>
            </w:r>
            <w:r w:rsidRPr="00124DFE">
              <w:rPr>
                <w:bCs/>
              </w:rPr>
              <w:t xml:space="preserve"> </w:t>
            </w:r>
            <w:r w:rsidRPr="00124DFE">
              <w:rPr>
                <w:bCs/>
                <w:sz w:val="24"/>
                <w:szCs w:val="24"/>
              </w:rPr>
              <w:t>Squishy Anti-stress Cute Toys Soft Squishy Animals Cat Kuwai Rubber.</w:t>
            </w: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sz w:val="24"/>
                <w:szCs w:val="24"/>
              </w:rPr>
            </w:pPr>
            <w:r w:rsidRPr="00124DFE">
              <w:rPr>
                <w:b/>
                <w:sz w:val="24"/>
                <w:szCs w:val="24"/>
              </w:rPr>
              <w:t xml:space="preserve">Description </w:t>
            </w:r>
            <w:r w:rsidRPr="00124DFE">
              <w:rPr>
                <w:sz w:val="24"/>
                <w:szCs w:val="24"/>
              </w:rPr>
              <w:t>: Batteries Operated Plush Animals movable toys</w:t>
            </w: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sz w:val="24"/>
                <w:szCs w:val="24"/>
              </w:rPr>
            </w:pPr>
            <w:r w:rsidRPr="00124DFE">
              <w:rPr>
                <w:b/>
                <w:sz w:val="24"/>
                <w:szCs w:val="24"/>
              </w:rPr>
              <w:t>Description</w:t>
            </w:r>
            <w:r w:rsidRPr="00124DFE">
              <w:rPr>
                <w:sz w:val="24"/>
                <w:szCs w:val="24"/>
              </w:rPr>
              <w:t xml:space="preserve"> : Size 15 cm ,Material Plush, Safety All material safe for children and baby ,Function Repeat what you said and nodding.</w:t>
            </w:r>
          </w:p>
        </w:tc>
      </w:tr>
    </w:tbl>
    <w:p w:rsidR="00D82CBD" w:rsidRDefault="00D82CBD" w:rsidP="00D51B12">
      <w:pPr>
        <w:rPr>
          <w:b/>
        </w:rPr>
      </w:pPr>
      <w:r>
        <w:rPr>
          <w:b/>
        </w:rPr>
        <w:br w:type="page"/>
      </w:r>
    </w:p>
    <w:p w:rsidR="00D82CBD" w:rsidRDefault="00D82CBD" w:rsidP="00D51B12">
      <w:pPr>
        <w:rPr>
          <w:b/>
        </w:rPr>
      </w:pPr>
      <w:r>
        <w:rPr>
          <w:noProof/>
        </w:rPr>
        <w:pict>
          <v:shape id="_x0000_s1031" type="#_x0000_t202" style="position:absolute;margin-left:159.3pt;margin-top:-14.8pt;width:157.55pt;height:127.9pt;z-index:251658752" fillcolor="#7f7f7f" strokecolor="#f2f2f2" strokeweight="1pt">
            <v:fill color2="black" angle="-135" focus="100%" type="gradient"/>
            <v:shadow on="t" type="perspective" color="#999" opacity=".5" origin=",.5" offset="0,0" matrix=",-56756f,,.5"/>
            <v:textbox style="mso-fit-shape-to-text:t">
              <w:txbxContent>
                <w:p w:rsidR="00D82CBD" w:rsidRPr="00124DFE" w:rsidRDefault="00D82CBD" w:rsidP="00B57FCE">
                  <w:pPr>
                    <w:jc w:val="center"/>
                    <w:rPr>
                      <w:rFonts w:ascii="Cambria" w:hAnsi="Cambria"/>
                      <w:b/>
                      <w:color w:val="FFFFFF"/>
                      <w:sz w:val="28"/>
                      <w:szCs w:val="28"/>
                    </w:rPr>
                  </w:pPr>
                  <w:r w:rsidRPr="00124DFE">
                    <w:rPr>
                      <w:rFonts w:ascii="Cambria" w:hAnsi="Cambria"/>
                      <w:b/>
                      <w:color w:val="FFFFFF"/>
                      <w:sz w:val="28"/>
                      <w:szCs w:val="28"/>
                    </w:rPr>
                    <w:t>Pet Supplies</w:t>
                  </w:r>
                </w:p>
              </w:txbxContent>
            </v:textbox>
          </v:shape>
        </w:pict>
      </w:r>
    </w:p>
    <w:tbl>
      <w:tblPr>
        <w:tblpPr w:leftFromText="180" w:rightFromText="180" w:vertAnchor="page" w:horzAnchor="margin" w:tblpXSpec="center" w:tblpY="7876"/>
        <w:tblW w:w="11223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0A0"/>
      </w:tblPr>
      <w:tblGrid>
        <w:gridCol w:w="3741"/>
        <w:gridCol w:w="3741"/>
        <w:gridCol w:w="3741"/>
      </w:tblGrid>
      <w:tr w:rsidR="00D82CBD" w:rsidRPr="00124DFE" w:rsidTr="00124DFE">
        <w:trPr>
          <w:trHeight w:val="800"/>
        </w:trPr>
        <w:tc>
          <w:tcPr>
            <w:tcW w:w="374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Cs/>
                <w:color w:val="FFFFFF"/>
                <w:sz w:val="28"/>
                <w:szCs w:val="28"/>
              </w:rPr>
              <w:t>Shark Bed For Pets</w:t>
            </w:r>
          </w:p>
        </w:tc>
        <w:tc>
          <w:tcPr>
            <w:tcW w:w="374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color w:val="FFFFFF"/>
              </w:rPr>
            </w:pPr>
          </w:p>
        </w:tc>
        <w:tc>
          <w:tcPr>
            <w:tcW w:w="374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color w:val="FFFFFF"/>
              </w:rPr>
            </w:pPr>
          </w:p>
        </w:tc>
      </w:tr>
      <w:tr w:rsidR="00D82CBD" w:rsidRPr="00124DFE" w:rsidTr="00124DFE">
        <w:trPr>
          <w:trHeight w:val="350"/>
        </w:trPr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sz w:val="24"/>
                <w:szCs w:val="24"/>
              </w:rPr>
            </w:pPr>
            <w:r w:rsidRPr="00124DFE">
              <w:rPr>
                <w:b/>
                <w:bCs/>
                <w:sz w:val="24"/>
                <w:szCs w:val="24"/>
              </w:rPr>
              <w:t>Product ID :SBP12</w:t>
            </w: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</w:tr>
      <w:tr w:rsidR="00D82CBD" w:rsidRPr="00124DFE" w:rsidTr="00124DFE">
        <w:trPr>
          <w:trHeight w:val="1399"/>
        </w:trPr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jc w:val="center"/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Picture 28" o:spid="_x0000_i1046" type="#_x0000_t75" alt="Luxury-Dog-Bed-Cute-Shark-Shaped-Warm.jpg_350x350.jpg" style="width:141.75pt;height:141.75pt;visibility:visible">
                  <v:imagedata r:id="rId27" o:title=""/>
                </v:shape>
              </w:pict>
            </w: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</w:tr>
      <w:tr w:rsidR="00D82CBD" w:rsidRPr="00124DFE" w:rsidTr="00124DFE">
        <w:trPr>
          <w:trHeight w:val="422"/>
        </w:trPr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  <w:t>Price : $ 12</w:t>
            </w: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</w:tr>
      <w:tr w:rsidR="00D82CBD" w:rsidRPr="00124DFE" w:rsidTr="00124DFE">
        <w:trPr>
          <w:trHeight w:val="1482"/>
        </w:trPr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sz w:val="24"/>
                <w:szCs w:val="24"/>
              </w:rPr>
            </w:pPr>
            <w:r w:rsidRPr="00124DFE">
              <w:rPr>
                <w:b/>
                <w:bCs/>
                <w:sz w:val="24"/>
                <w:szCs w:val="24"/>
              </w:rPr>
              <w:t xml:space="preserve">Description : </w:t>
            </w:r>
            <w:r w:rsidRPr="00124DFE">
              <w:rPr>
                <w:b/>
                <w:bCs/>
              </w:rPr>
              <w:t xml:space="preserve"> </w:t>
            </w:r>
            <w:r w:rsidRPr="00124DFE">
              <w:rPr>
                <w:bCs/>
                <w:sz w:val="24"/>
                <w:szCs w:val="24"/>
              </w:rPr>
              <w:t>New stylish shark beds for Pets .Easy to assemble &amp; Clean</w:t>
            </w: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  <w:tc>
          <w:tcPr>
            <w:tcW w:w="3741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</w:p>
        </w:tc>
      </w:tr>
    </w:tbl>
    <w:p w:rsidR="00D82CBD" w:rsidRDefault="00D82CBD" w:rsidP="00D51B12">
      <w:pPr>
        <w:rPr>
          <w:b/>
        </w:rPr>
      </w:pPr>
    </w:p>
    <w:tbl>
      <w:tblPr>
        <w:tblpPr w:leftFromText="180" w:rightFromText="180" w:vertAnchor="page" w:horzAnchor="margin" w:tblpXSpec="center" w:tblpY="2176"/>
        <w:tblW w:w="1123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0A0"/>
      </w:tblPr>
      <w:tblGrid>
        <w:gridCol w:w="3746"/>
        <w:gridCol w:w="3746"/>
        <w:gridCol w:w="3746"/>
      </w:tblGrid>
      <w:tr w:rsidR="00D82CBD" w:rsidRPr="00124DFE" w:rsidTr="00124DFE">
        <w:trPr>
          <w:trHeight w:val="527"/>
        </w:trPr>
        <w:tc>
          <w:tcPr>
            <w:tcW w:w="3746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Portable Pet Bed</w:t>
            </w:r>
          </w:p>
        </w:tc>
        <w:tc>
          <w:tcPr>
            <w:tcW w:w="3746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Pet Hair Brush</w:t>
            </w:r>
          </w:p>
        </w:tc>
        <w:tc>
          <w:tcPr>
            <w:tcW w:w="3746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Hand Glove For Pet</w:t>
            </w:r>
          </w:p>
        </w:tc>
      </w:tr>
      <w:tr w:rsidR="00D82CBD" w:rsidRPr="00124DFE" w:rsidTr="00124DFE">
        <w:trPr>
          <w:trHeight w:val="337"/>
        </w:trPr>
        <w:tc>
          <w:tcPr>
            <w:tcW w:w="37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 : PPB11.0</w:t>
            </w:r>
          </w:p>
        </w:tc>
        <w:tc>
          <w:tcPr>
            <w:tcW w:w="3746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:PHB0.43</w:t>
            </w:r>
          </w:p>
        </w:tc>
        <w:tc>
          <w:tcPr>
            <w:tcW w:w="3746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 : HGP3.15</w:t>
            </w:r>
          </w:p>
        </w:tc>
      </w:tr>
      <w:tr w:rsidR="00D82CBD" w:rsidRPr="00124DFE" w:rsidTr="00124DFE">
        <w:trPr>
          <w:trHeight w:val="945"/>
        </w:trPr>
        <w:tc>
          <w:tcPr>
            <w:tcW w:w="3746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Picture 10" o:spid="_x0000_i1047" type="#_x0000_t75" alt="Factory-EVA-pet-bed-window-mounted-cat.jpg_350x350.jpg" style="width:2in;height:2in;visibility:visible">
                  <v:imagedata r:id="rId28" o:title=""/>
                </v:shape>
              </w:pict>
            </w:r>
          </w:p>
        </w:tc>
        <w:tc>
          <w:tcPr>
            <w:tcW w:w="3746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_x0000_i1048" type="#_x0000_t75" alt="Hot-Sale-Double-Side-Static-Brush-Magic.jpg_350x350.jpg" style="width:143.25pt;height:143.25pt;visibility:visible">
                  <v:imagedata r:id="rId29" o:title=""/>
                </v:shape>
              </w:pict>
            </w:r>
          </w:p>
        </w:tc>
        <w:tc>
          <w:tcPr>
            <w:tcW w:w="3746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13" o:spid="_x0000_i1049" type="#_x0000_t75" alt="Eco-friendly-Waterproof-New-2-In-1.jpg_350x350.jpg" style="width:141.75pt;height:141.75pt;visibility:visible">
                  <v:imagedata r:id="rId30" o:title=""/>
                </v:shape>
              </w:pict>
            </w:r>
          </w:p>
        </w:tc>
      </w:tr>
      <w:tr w:rsidR="00D82CBD" w:rsidRPr="00124DFE" w:rsidTr="00124DFE">
        <w:trPr>
          <w:trHeight w:val="473"/>
        </w:trPr>
        <w:tc>
          <w:tcPr>
            <w:tcW w:w="37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  <w:t>Price : $ 11.0</w:t>
            </w:r>
          </w:p>
        </w:tc>
        <w:tc>
          <w:tcPr>
            <w:tcW w:w="3746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FF0000"/>
                <w:sz w:val="24"/>
                <w:szCs w:val="24"/>
              </w:rPr>
              <w:t>Price : $ 0.43</w:t>
            </w:r>
          </w:p>
        </w:tc>
        <w:tc>
          <w:tcPr>
            <w:tcW w:w="3746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FF0000"/>
                <w:sz w:val="24"/>
                <w:szCs w:val="24"/>
              </w:rPr>
              <w:t>Price : $ 3.15</w:t>
            </w:r>
          </w:p>
        </w:tc>
      </w:tr>
      <w:tr w:rsidR="00D82CBD" w:rsidRPr="00124DFE" w:rsidTr="00124DFE">
        <w:trPr>
          <w:trHeight w:val="945"/>
        </w:trPr>
        <w:tc>
          <w:tcPr>
            <w:tcW w:w="3746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sz w:val="24"/>
                <w:szCs w:val="24"/>
              </w:rPr>
            </w:pPr>
            <w:r w:rsidRPr="00124DFE">
              <w:rPr>
                <w:b/>
                <w:bCs/>
                <w:sz w:val="24"/>
                <w:szCs w:val="24"/>
              </w:rPr>
              <w:t xml:space="preserve">Description </w:t>
            </w:r>
            <w:r w:rsidRPr="00124DFE">
              <w:rPr>
                <w:bCs/>
                <w:sz w:val="24"/>
                <w:szCs w:val="24"/>
              </w:rPr>
              <w:t>:Portable window sunshine bed for pets. Portable stick to your car, room Windows &amp; anywhere. Easy to Install &amp; use</w:t>
            </w:r>
          </w:p>
        </w:tc>
        <w:tc>
          <w:tcPr>
            <w:tcW w:w="3746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sz w:val="24"/>
                <w:szCs w:val="24"/>
              </w:rPr>
              <w:t>Description :</w:t>
            </w:r>
            <w:r w:rsidRPr="00124DFE">
              <w:rPr>
                <w:sz w:val="24"/>
                <w:szCs w:val="24"/>
              </w:rPr>
              <w:t>Multi-use brush for removing Fuzz, Dust Lint</w:t>
            </w:r>
          </w:p>
        </w:tc>
        <w:tc>
          <w:tcPr>
            <w:tcW w:w="3746" w:type="dxa"/>
          </w:tcPr>
          <w:p w:rsidR="00D82CBD" w:rsidRPr="00124DFE" w:rsidRDefault="00D82CBD" w:rsidP="00124DFE">
            <w:pPr>
              <w:spacing w:line="240" w:lineRule="auto"/>
              <w:rPr>
                <w:sz w:val="24"/>
                <w:szCs w:val="24"/>
              </w:rPr>
            </w:pPr>
            <w:r w:rsidRPr="00124DFE">
              <w:rPr>
                <w:b/>
                <w:sz w:val="24"/>
                <w:szCs w:val="24"/>
              </w:rPr>
              <w:t>Description</w:t>
            </w:r>
            <w:r w:rsidRPr="00124DFE">
              <w:rPr>
                <w:sz w:val="24"/>
                <w:szCs w:val="24"/>
              </w:rPr>
              <w:t xml:space="preserve"> :2 In Pet Glove For Easy Removable of Float Hair and Massager</w:t>
            </w:r>
          </w:p>
        </w:tc>
      </w:tr>
    </w:tbl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tbl>
      <w:tblPr>
        <w:tblpPr w:leftFromText="180" w:rightFromText="180" w:vertAnchor="page" w:horzAnchor="margin" w:tblpXSpec="center" w:tblpY="1831"/>
        <w:tblW w:w="11253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0A0"/>
      </w:tblPr>
      <w:tblGrid>
        <w:gridCol w:w="3751"/>
        <w:gridCol w:w="3751"/>
        <w:gridCol w:w="3751"/>
      </w:tblGrid>
      <w:tr w:rsidR="00D82CBD" w:rsidRPr="00124DFE" w:rsidTr="00124DFE">
        <w:trPr>
          <w:trHeight w:val="507"/>
        </w:trPr>
        <w:tc>
          <w:tcPr>
            <w:tcW w:w="375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Super Glove</w:t>
            </w:r>
          </w:p>
        </w:tc>
        <w:tc>
          <w:tcPr>
            <w:tcW w:w="375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360 Degree Diffuser Tap</w:t>
            </w:r>
          </w:p>
        </w:tc>
        <w:tc>
          <w:tcPr>
            <w:tcW w:w="3751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Easy Ice cube Tray</w:t>
            </w:r>
          </w:p>
        </w:tc>
      </w:tr>
      <w:tr w:rsidR="00D82CBD" w:rsidRPr="00124DFE" w:rsidTr="00124DFE">
        <w:trPr>
          <w:trHeight w:val="325"/>
        </w:trPr>
        <w:tc>
          <w:tcPr>
            <w:tcW w:w="37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ID: SG3.90</w:t>
            </w:r>
          </w:p>
        </w:tc>
        <w:tc>
          <w:tcPr>
            <w:tcW w:w="3751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ID: DDT1.13</w:t>
            </w:r>
          </w:p>
        </w:tc>
        <w:tc>
          <w:tcPr>
            <w:tcW w:w="375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EICT3.63</w:t>
            </w:r>
          </w:p>
        </w:tc>
      </w:tr>
      <w:tr w:rsidR="00D82CBD" w:rsidRPr="00124DFE" w:rsidTr="00124DFE">
        <w:trPr>
          <w:trHeight w:val="897"/>
        </w:trPr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Picture 14" o:spid="_x0000_i1050" type="#_x0000_t75" alt="Super-cleaning-power-Silicone-washing-gloves-magic.jpg_350x350.jpg" style="width:141.75pt;height:141.75pt;visibility:visible">
                  <v:imagedata r:id="rId31" o:title=""/>
                </v:shape>
              </w:pict>
            </w:r>
          </w:p>
        </w:tc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</w:pPr>
            <w:r w:rsidRPr="00124DFE">
              <w:rPr>
                <w:noProof/>
              </w:rPr>
              <w:pict>
                <v:shape id="Picture 16" o:spid="_x0000_i1051" type="#_x0000_t75" alt="360 degree.jpg" style="width:2in;height:138pt;visibility:visible">
                  <v:imagedata r:id="rId32" o:title=""/>
                </v:shape>
              </w:pict>
            </w:r>
          </w:p>
        </w:tc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</w:pPr>
            <w:r w:rsidRPr="00124DFE">
              <w:rPr>
                <w:noProof/>
              </w:rPr>
              <w:pict>
                <v:shape id="_x0000_i1052" type="#_x0000_t75" alt="Factory-Custom-Two-Sizes-Kitchen-Tools-silicone.jpg" style="width:2in;height:2in;visibility:visible">
                  <v:imagedata r:id="rId33" o:title=""/>
                </v:shape>
              </w:pict>
            </w:r>
          </w:p>
        </w:tc>
      </w:tr>
      <w:tr w:rsidR="00D82CBD" w:rsidRPr="00124DFE" w:rsidTr="00124DFE">
        <w:trPr>
          <w:trHeight w:val="490"/>
        </w:trPr>
        <w:tc>
          <w:tcPr>
            <w:tcW w:w="37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  <w:t>Price : $ 3.90</w:t>
            </w:r>
          </w:p>
        </w:tc>
        <w:tc>
          <w:tcPr>
            <w:tcW w:w="3751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FF0000"/>
                <w:sz w:val="24"/>
                <w:szCs w:val="24"/>
              </w:rPr>
              <w:t>Price : $ 1.13</w:t>
            </w:r>
          </w:p>
        </w:tc>
        <w:tc>
          <w:tcPr>
            <w:tcW w:w="375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FF0000"/>
                <w:sz w:val="24"/>
                <w:szCs w:val="24"/>
              </w:rPr>
              <w:t>Price : $ 3.63</w:t>
            </w:r>
          </w:p>
        </w:tc>
      </w:tr>
      <w:tr w:rsidR="00D82CBD" w:rsidRPr="00124DFE" w:rsidTr="00124DFE">
        <w:trPr>
          <w:trHeight w:val="947"/>
        </w:trPr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sz w:val="24"/>
                <w:szCs w:val="24"/>
              </w:rPr>
            </w:pPr>
            <w:r w:rsidRPr="00124DFE">
              <w:rPr>
                <w:b/>
                <w:bCs/>
                <w:sz w:val="24"/>
                <w:szCs w:val="24"/>
              </w:rPr>
              <w:t>Description :</w:t>
            </w:r>
            <w:r w:rsidRPr="00124DFE">
              <w:rPr>
                <w:bCs/>
                <w:sz w:val="24"/>
                <w:szCs w:val="24"/>
              </w:rPr>
              <w:t xml:space="preserve"> Now Cleaning Dishes is Easy with silicon Multi-us Glove</w:t>
            </w:r>
          </w:p>
        </w:tc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  <w:rPr>
                <w:sz w:val="24"/>
                <w:szCs w:val="24"/>
              </w:rPr>
            </w:pPr>
            <w:r w:rsidRPr="00124DFE">
              <w:rPr>
                <w:b/>
                <w:sz w:val="24"/>
                <w:szCs w:val="24"/>
              </w:rPr>
              <w:t>Description</w:t>
            </w:r>
            <w:r w:rsidRPr="00124DFE">
              <w:rPr>
                <w:sz w:val="24"/>
                <w:szCs w:val="24"/>
              </w:rPr>
              <w:t xml:space="preserve"> :360 Degree Diffuser Swivel Kitchen Accessories Cleaning Fruit Vegetable Tools Splash-proof Water-saving Shower Kitchen Gadgets</w:t>
            </w:r>
          </w:p>
        </w:tc>
        <w:tc>
          <w:tcPr>
            <w:tcW w:w="3751" w:type="dxa"/>
          </w:tcPr>
          <w:p w:rsidR="00D82CBD" w:rsidRPr="00124DFE" w:rsidRDefault="00D82CBD" w:rsidP="00124DFE">
            <w:pPr>
              <w:spacing w:line="240" w:lineRule="auto"/>
              <w:rPr>
                <w:sz w:val="24"/>
                <w:szCs w:val="24"/>
              </w:rPr>
            </w:pPr>
            <w:r w:rsidRPr="00124DFE">
              <w:rPr>
                <w:b/>
                <w:sz w:val="24"/>
                <w:szCs w:val="24"/>
              </w:rPr>
              <w:t>Description</w:t>
            </w:r>
            <w:r w:rsidRPr="00124DFE">
              <w:rPr>
                <w:sz w:val="24"/>
                <w:szCs w:val="24"/>
              </w:rPr>
              <w:t xml:space="preserve"> : Factory Custom Two Sizes Kitchen Tools silicone Cheap Ice bucket The Revolutionary Space Saving Mini Ice Cube Maker Genie</w:t>
            </w:r>
          </w:p>
        </w:tc>
      </w:tr>
    </w:tbl>
    <w:p w:rsidR="00D82CBD" w:rsidRDefault="00D82CBD" w:rsidP="00D51B12">
      <w:pPr>
        <w:rPr>
          <w:b/>
        </w:rPr>
      </w:pPr>
      <w:r>
        <w:rPr>
          <w:noProof/>
        </w:rPr>
        <w:pict>
          <v:shape id="_x0000_s1032" type="#_x0000_t202" style="position:absolute;margin-left:139.35pt;margin-top:-15pt;width:157.55pt;height:127.9pt;z-index:251659776;mso-position-horizontal-relative:text;mso-position-vertical-relative:text" fillcolor="#f79646" strokecolor="#f2f2f2" strokeweight="1pt">
            <v:fill color2="#974706" angle="-135" focus="100%" type="gradient"/>
            <v:shadow on="t" type="perspective" color="#fbd4b4" opacity=".5" origin=",.5" offset="0,0" matrix=",-56756f,,.5"/>
            <v:textbox style="mso-next-textbox:#_x0000_s1032;mso-fit-shape-to-text:t">
              <w:txbxContent>
                <w:p w:rsidR="00D82CBD" w:rsidRPr="00124DFE" w:rsidRDefault="00D82CBD" w:rsidP="003C35E7">
                  <w:pPr>
                    <w:jc w:val="center"/>
                    <w:rPr>
                      <w:rFonts w:ascii="Cambria" w:hAnsi="Cambria"/>
                      <w:b/>
                      <w:color w:val="FFFFFF"/>
                      <w:sz w:val="28"/>
                      <w:szCs w:val="28"/>
                    </w:rPr>
                  </w:pPr>
                  <w:r w:rsidRPr="00124DFE">
                    <w:rPr>
                      <w:rFonts w:ascii="Cambria" w:hAnsi="Cambria"/>
                      <w:b/>
                      <w:color w:val="FFFFFF"/>
                      <w:sz w:val="28"/>
                      <w:szCs w:val="28"/>
                    </w:rPr>
                    <w:t>Kitchen Accessories</w:t>
                  </w:r>
                </w:p>
              </w:txbxContent>
            </v:textbox>
          </v:shape>
        </w:pict>
      </w:r>
    </w:p>
    <w:p w:rsidR="00D82CBD" w:rsidRDefault="00D82CBD" w:rsidP="00D51B12">
      <w:pPr>
        <w:rPr>
          <w:b/>
        </w:rPr>
      </w:pPr>
    </w:p>
    <w:tbl>
      <w:tblPr>
        <w:tblpPr w:leftFromText="180" w:rightFromText="180" w:vertAnchor="page" w:horzAnchor="margin" w:tblpXSpec="center" w:tblpY="8611"/>
        <w:tblW w:w="1120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0A0"/>
      </w:tblPr>
      <w:tblGrid>
        <w:gridCol w:w="3736"/>
        <w:gridCol w:w="3736"/>
        <w:gridCol w:w="3736"/>
      </w:tblGrid>
      <w:tr w:rsidR="00D82CBD" w:rsidRPr="00124DFE" w:rsidTr="00124DFE">
        <w:trPr>
          <w:trHeight w:val="527"/>
        </w:trPr>
        <w:tc>
          <w:tcPr>
            <w:tcW w:w="3736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Egg Boiler</w:t>
            </w:r>
          </w:p>
        </w:tc>
        <w:tc>
          <w:tcPr>
            <w:tcW w:w="3736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Easy Cake Slicer</w:t>
            </w:r>
          </w:p>
        </w:tc>
        <w:tc>
          <w:tcPr>
            <w:tcW w:w="3736" w:type="dxa"/>
            <w:shd w:val="clear" w:color="auto" w:fill="4F81BD"/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Anti-Slip Lid Screw</w:t>
            </w:r>
          </w:p>
        </w:tc>
      </w:tr>
      <w:tr w:rsidR="00D82CBD" w:rsidRPr="00124DFE" w:rsidTr="00124DFE">
        <w:trPr>
          <w:trHeight w:val="337"/>
        </w:trPr>
        <w:tc>
          <w:tcPr>
            <w:tcW w:w="373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ID: EB0.50</w:t>
            </w:r>
          </w:p>
        </w:tc>
        <w:tc>
          <w:tcPr>
            <w:tcW w:w="3736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ID:ECS0.60</w:t>
            </w:r>
          </w:p>
        </w:tc>
        <w:tc>
          <w:tcPr>
            <w:tcW w:w="3736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sz w:val="24"/>
                <w:szCs w:val="24"/>
              </w:rPr>
            </w:pPr>
            <w:r w:rsidRPr="00124DFE">
              <w:rPr>
                <w:rFonts w:ascii="Cambria" w:hAnsi="Cambria"/>
                <w:sz w:val="24"/>
                <w:szCs w:val="24"/>
              </w:rPr>
              <w:t>Product ID:ASLS2.72</w:t>
            </w:r>
          </w:p>
        </w:tc>
      </w:tr>
      <w:tr w:rsidR="00D82CBD" w:rsidRPr="00124DFE" w:rsidTr="00124DFE">
        <w:trPr>
          <w:trHeight w:val="1000"/>
        </w:trPr>
        <w:tc>
          <w:tcPr>
            <w:tcW w:w="3736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Picture 18" o:spid="_x0000_i1053" type="#_x0000_t75" alt="Newest-Design-Bpa-Free-Non-Stick-Heart.jpg" style="width:2in;height:2in;visibility:visible">
                  <v:imagedata r:id="rId34" o:title=""/>
                </v:shape>
              </w:pict>
            </w:r>
          </w:p>
        </w:tc>
        <w:tc>
          <w:tcPr>
            <w:tcW w:w="3736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19" o:spid="_x0000_i1054" type="#_x0000_t75" alt="Practical-Cake-Cutter-Tools-Cake-Pie-Slicer.jpg" style="width:2in;height:2in;visibility:visible">
                  <v:imagedata r:id="rId35" o:title=""/>
                </v:shape>
              </w:pict>
            </w:r>
          </w:p>
        </w:tc>
        <w:tc>
          <w:tcPr>
            <w:tcW w:w="3736" w:type="dxa"/>
          </w:tcPr>
          <w:p w:rsidR="00D82CBD" w:rsidRPr="00124DFE" w:rsidRDefault="00D82CBD" w:rsidP="00124DFE">
            <w:pPr>
              <w:spacing w:line="240" w:lineRule="auto"/>
              <w:rPr>
                <w:b/>
              </w:rPr>
            </w:pPr>
            <w:r w:rsidRPr="00124DFE">
              <w:rPr>
                <w:b/>
                <w:noProof/>
              </w:rPr>
              <w:pict>
                <v:shape id="Picture 20" o:spid="_x0000_i1055" type="#_x0000_t75" alt="screw.jpg" style="width:2in;height:141.75pt;visibility:visible">
                  <v:imagedata r:id="rId36" o:title=""/>
                </v:shape>
              </w:pict>
            </w:r>
          </w:p>
        </w:tc>
      </w:tr>
      <w:tr w:rsidR="00D82CBD" w:rsidRPr="00124DFE" w:rsidTr="00124DFE">
        <w:trPr>
          <w:trHeight w:val="410"/>
        </w:trPr>
        <w:tc>
          <w:tcPr>
            <w:tcW w:w="373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bCs/>
                <w:color w:val="FF0000"/>
                <w:sz w:val="24"/>
                <w:szCs w:val="24"/>
              </w:rPr>
              <w:t>Price : $ 0.50</w:t>
            </w:r>
          </w:p>
        </w:tc>
        <w:tc>
          <w:tcPr>
            <w:tcW w:w="3736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FF0000"/>
                <w:sz w:val="24"/>
                <w:szCs w:val="24"/>
              </w:rPr>
              <w:t>Price : $ 0.60</w:t>
            </w:r>
          </w:p>
        </w:tc>
        <w:tc>
          <w:tcPr>
            <w:tcW w:w="3736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color w:val="FF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color w:val="FF0000"/>
                <w:sz w:val="24"/>
                <w:szCs w:val="24"/>
              </w:rPr>
              <w:t>Price : $ 2.72</w:t>
            </w:r>
          </w:p>
        </w:tc>
      </w:tr>
      <w:tr w:rsidR="00D82CBD" w:rsidRPr="00124DFE" w:rsidTr="00124DFE">
        <w:trPr>
          <w:trHeight w:val="1061"/>
        </w:trPr>
        <w:tc>
          <w:tcPr>
            <w:tcW w:w="3736" w:type="dxa"/>
          </w:tcPr>
          <w:p w:rsidR="00D82CBD" w:rsidRPr="00124DFE" w:rsidRDefault="00D82CBD" w:rsidP="00124DFE">
            <w:pPr>
              <w:spacing w:line="240" w:lineRule="auto"/>
              <w:rPr>
                <w:b/>
                <w:bCs/>
                <w:sz w:val="24"/>
                <w:szCs w:val="24"/>
              </w:rPr>
            </w:pPr>
            <w:r w:rsidRPr="00124DFE">
              <w:rPr>
                <w:b/>
                <w:bCs/>
                <w:sz w:val="24"/>
                <w:szCs w:val="24"/>
              </w:rPr>
              <w:t>Description</w:t>
            </w:r>
            <w:r w:rsidRPr="00124DFE">
              <w:rPr>
                <w:bCs/>
                <w:sz w:val="24"/>
                <w:szCs w:val="24"/>
              </w:rPr>
              <w:t xml:space="preserve"> :6 PCs/Set High Quality Creative Home Food Grade Silicone Egg Maker Egg Boiler Poacher Cups Kitchen Egg  Poachers Cooking Tools</w:t>
            </w:r>
          </w:p>
        </w:tc>
        <w:tc>
          <w:tcPr>
            <w:tcW w:w="3736" w:type="dxa"/>
          </w:tcPr>
          <w:p w:rsidR="00D82CBD" w:rsidRPr="00124DFE" w:rsidRDefault="00D82CBD" w:rsidP="00124DFE">
            <w:pPr>
              <w:spacing w:line="240" w:lineRule="auto"/>
              <w:rPr>
                <w:sz w:val="24"/>
                <w:szCs w:val="24"/>
              </w:rPr>
            </w:pPr>
            <w:r w:rsidRPr="00124DFE">
              <w:rPr>
                <w:b/>
                <w:sz w:val="24"/>
                <w:szCs w:val="24"/>
              </w:rPr>
              <w:t>Description</w:t>
            </w:r>
            <w:r w:rsidRPr="00124DFE">
              <w:rPr>
                <w:sz w:val="24"/>
                <w:szCs w:val="24"/>
              </w:rPr>
              <w:t xml:space="preserve"> :Practical Cake Cutter Tools Cake Pie Slicer Sheet Guide Cutter Cake knife Cut One Piece Kitchen Gadget Random Color</w:t>
            </w:r>
          </w:p>
        </w:tc>
        <w:tc>
          <w:tcPr>
            <w:tcW w:w="3736" w:type="dxa"/>
          </w:tcPr>
          <w:p w:rsidR="00D82CBD" w:rsidRPr="00124DFE" w:rsidRDefault="00D82CBD" w:rsidP="00124DFE">
            <w:pPr>
              <w:spacing w:line="240" w:lineRule="auto"/>
              <w:rPr>
                <w:sz w:val="24"/>
                <w:szCs w:val="24"/>
              </w:rPr>
            </w:pPr>
            <w:r w:rsidRPr="00124DFE">
              <w:rPr>
                <w:b/>
                <w:sz w:val="24"/>
                <w:szCs w:val="24"/>
              </w:rPr>
              <w:t>Description</w:t>
            </w:r>
            <w:r w:rsidRPr="00124DFE">
              <w:rPr>
                <w:sz w:val="24"/>
                <w:szCs w:val="24"/>
              </w:rPr>
              <w:t xml:space="preserve"> :4 in 1 Handy Anti-slip Can Lid Screw Opener Bottle Opener for Beer Bottle Jar Opener Kitchen Cooking Gadgets Accessories</w:t>
            </w:r>
          </w:p>
        </w:tc>
      </w:tr>
    </w:tbl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tbl>
      <w:tblPr>
        <w:tblpPr w:leftFromText="180" w:rightFromText="180" w:vertAnchor="page" w:horzAnchor="page" w:tblpX="763" w:tblpY="1816"/>
        <w:tblW w:w="3766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/>
      </w:tblPr>
      <w:tblGrid>
        <w:gridCol w:w="3766"/>
      </w:tblGrid>
      <w:tr w:rsidR="00D82CBD" w:rsidRPr="00124DFE" w:rsidTr="00124DFE">
        <w:trPr>
          <w:trHeight w:val="433"/>
        </w:trPr>
        <w:tc>
          <w:tcPr>
            <w:tcW w:w="3766" w:type="dxa"/>
            <w:tcBorders>
              <w:top w:val="single" w:sz="8" w:space="0" w:color="4F81BD"/>
            </w:tcBorders>
            <w:shd w:val="clear" w:color="auto" w:fill="4F81BD"/>
          </w:tcPr>
          <w:p w:rsidR="00D82CBD" w:rsidRPr="00124DFE" w:rsidRDefault="00D82CBD" w:rsidP="00124DFE">
            <w:pPr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</w:pPr>
            <w:r w:rsidRPr="00124DFE">
              <w:rPr>
                <w:rFonts w:ascii="Cambria" w:hAnsi="Cambria"/>
                <w:b/>
                <w:bCs/>
                <w:color w:val="FFFFFF"/>
                <w:sz w:val="28"/>
                <w:szCs w:val="28"/>
              </w:rPr>
              <w:t>Reusable Straws</w:t>
            </w:r>
          </w:p>
        </w:tc>
      </w:tr>
      <w:tr w:rsidR="00D82CBD" w:rsidRPr="00124DFE" w:rsidTr="00124DFE">
        <w:trPr>
          <w:trHeight w:val="280"/>
        </w:trPr>
        <w:tc>
          <w:tcPr>
            <w:tcW w:w="3766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spacing w:line="240" w:lineRule="auto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24DFE">
              <w:rPr>
                <w:rFonts w:ascii="Cambria" w:hAnsi="Cambria"/>
                <w:bCs/>
                <w:sz w:val="24"/>
                <w:szCs w:val="24"/>
              </w:rPr>
              <w:t>Product ID:RS1.78</w:t>
            </w:r>
          </w:p>
        </w:tc>
      </w:tr>
      <w:tr w:rsidR="00D82CBD" w:rsidRPr="00124DFE" w:rsidTr="00124DFE">
        <w:trPr>
          <w:trHeight w:val="614"/>
        </w:trPr>
        <w:tc>
          <w:tcPr>
            <w:tcW w:w="3766" w:type="dxa"/>
          </w:tcPr>
          <w:p w:rsidR="00D82CBD" w:rsidRPr="00124DFE" w:rsidRDefault="00D82CBD" w:rsidP="00124DFE">
            <w:pPr>
              <w:rPr>
                <w:b/>
                <w:bCs/>
              </w:rPr>
            </w:pPr>
            <w:r w:rsidRPr="00124DFE">
              <w:rPr>
                <w:b/>
                <w:noProof/>
              </w:rPr>
              <w:pict>
                <v:shape id="Picture 30" o:spid="_x0000_i1056" type="#_x0000_t75" alt="2018-new-product-reusable-straw-drinking-foldable.jpg" style="width:2in;height:2in;visibility:visible">
                  <v:imagedata r:id="rId37" o:title=""/>
                </v:shape>
              </w:pict>
            </w:r>
          </w:p>
        </w:tc>
      </w:tr>
      <w:tr w:rsidR="00D82CBD" w:rsidRPr="00124DFE" w:rsidTr="00124DFE">
        <w:trPr>
          <w:trHeight w:val="415"/>
        </w:trPr>
        <w:tc>
          <w:tcPr>
            <w:tcW w:w="3766" w:type="dxa"/>
            <w:tcBorders>
              <w:top w:val="single" w:sz="8" w:space="0" w:color="4F81BD"/>
              <w:bottom w:val="single" w:sz="8" w:space="0" w:color="4F81BD"/>
            </w:tcBorders>
          </w:tcPr>
          <w:p w:rsidR="00D82CBD" w:rsidRPr="00124DFE" w:rsidRDefault="00D82CBD" w:rsidP="00124DFE">
            <w:pPr>
              <w:rPr>
                <w:rFonts w:ascii="Cambria" w:hAnsi="Cambria"/>
                <w:b/>
                <w:bCs/>
                <w:color w:val="C00000"/>
                <w:sz w:val="24"/>
                <w:szCs w:val="24"/>
              </w:rPr>
            </w:pPr>
            <w:r w:rsidRPr="00124DFE">
              <w:rPr>
                <w:rFonts w:ascii="Cambria" w:hAnsi="Cambria"/>
                <w:b/>
                <w:bCs/>
                <w:color w:val="C00000"/>
                <w:sz w:val="24"/>
                <w:szCs w:val="24"/>
              </w:rPr>
              <w:t>Price : $ 1.78</w:t>
            </w:r>
          </w:p>
        </w:tc>
      </w:tr>
      <w:tr w:rsidR="00D82CBD" w:rsidRPr="00124DFE" w:rsidTr="00124DFE">
        <w:trPr>
          <w:trHeight w:val="650"/>
        </w:trPr>
        <w:tc>
          <w:tcPr>
            <w:tcW w:w="3766" w:type="dxa"/>
            <w:tcBorders>
              <w:bottom w:val="single" w:sz="8" w:space="0" w:color="4F81BD"/>
            </w:tcBorders>
          </w:tcPr>
          <w:p w:rsidR="00D82CBD" w:rsidRPr="00124DFE" w:rsidRDefault="00D82CBD" w:rsidP="00124DFE">
            <w:pPr>
              <w:rPr>
                <w:b/>
                <w:bCs/>
              </w:rPr>
            </w:pPr>
            <w:r w:rsidRPr="00124DFE">
              <w:rPr>
                <w:b/>
                <w:bCs/>
                <w:sz w:val="24"/>
                <w:szCs w:val="24"/>
              </w:rPr>
              <w:t>Description :</w:t>
            </w:r>
            <w:r w:rsidRPr="00124DFE">
              <w:rPr>
                <w:b/>
                <w:bCs/>
              </w:rPr>
              <w:t xml:space="preserve"> </w:t>
            </w:r>
            <w:r w:rsidRPr="00124DFE">
              <w:rPr>
                <w:bCs/>
                <w:sz w:val="24"/>
                <w:szCs w:val="24"/>
              </w:rPr>
              <w:t>2019 new product reusable straw drinking foldable collapsible final collapsible reusable drinking straws</w:t>
            </w:r>
          </w:p>
        </w:tc>
      </w:tr>
    </w:tbl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Default="00D82CBD" w:rsidP="00D51B12">
      <w:pPr>
        <w:rPr>
          <w:b/>
        </w:rPr>
      </w:pPr>
    </w:p>
    <w:p w:rsidR="00D82CBD" w:rsidRPr="006D7C9E" w:rsidRDefault="00D82CBD" w:rsidP="00D51B12">
      <w:pPr>
        <w:rPr>
          <w:b/>
        </w:rPr>
      </w:pPr>
    </w:p>
    <w:sectPr w:rsidR="00D82CBD" w:rsidRPr="006D7C9E" w:rsidSect="0019734E">
      <w:headerReference w:type="default" r:id="rId38"/>
      <w:pgSz w:w="12240" w:h="15840" w:code="1"/>
      <w:pgMar w:top="1440" w:right="1440" w:bottom="1440" w:left="144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num="2"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2CBD" w:rsidRDefault="00D82CBD" w:rsidP="00B9676A">
      <w:pPr>
        <w:spacing w:line="240" w:lineRule="auto"/>
      </w:pPr>
      <w:r>
        <w:separator/>
      </w:r>
    </w:p>
  </w:endnote>
  <w:endnote w:type="continuationSeparator" w:id="0">
    <w:p w:rsidR="00D82CBD" w:rsidRDefault="00D82CBD" w:rsidP="00B9676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2CBD" w:rsidRDefault="00D82CBD" w:rsidP="00B9676A">
      <w:pPr>
        <w:spacing w:line="240" w:lineRule="auto"/>
      </w:pPr>
      <w:r>
        <w:separator/>
      </w:r>
    </w:p>
  </w:footnote>
  <w:footnote w:type="continuationSeparator" w:id="0">
    <w:p w:rsidR="00D82CBD" w:rsidRDefault="00D82CBD" w:rsidP="00B9676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2CBD" w:rsidRPr="00F54842" w:rsidRDefault="00D82CBD" w:rsidP="00EB309C">
    <w:pPr>
      <w:pStyle w:val="Heading1"/>
      <w:jc w:val="center"/>
      <w:rPr>
        <w:sz w:val="36"/>
        <w:szCs w:val="36"/>
      </w:rPr>
    </w:pPr>
    <w:r w:rsidRPr="00F54842">
      <w:rPr>
        <w:sz w:val="36"/>
        <w:szCs w:val="36"/>
      </w:rPr>
      <w:t>Most Trending Products 2019</w:t>
    </w:r>
  </w:p>
  <w:p w:rsidR="00D82CBD" w:rsidRDefault="00D82CB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9676A"/>
    <w:rsid w:val="00017D88"/>
    <w:rsid w:val="00025A2C"/>
    <w:rsid w:val="0003516E"/>
    <w:rsid w:val="00053AE0"/>
    <w:rsid w:val="00064616"/>
    <w:rsid w:val="000725D6"/>
    <w:rsid w:val="00073E40"/>
    <w:rsid w:val="00075EA4"/>
    <w:rsid w:val="00076440"/>
    <w:rsid w:val="000B7AFD"/>
    <w:rsid w:val="000C2383"/>
    <w:rsid w:val="000C46E0"/>
    <w:rsid w:val="000C4F27"/>
    <w:rsid w:val="000E5139"/>
    <w:rsid w:val="00123942"/>
    <w:rsid w:val="00124DFE"/>
    <w:rsid w:val="00141CC4"/>
    <w:rsid w:val="00191259"/>
    <w:rsid w:val="00192525"/>
    <w:rsid w:val="0019734E"/>
    <w:rsid w:val="001A7AA0"/>
    <w:rsid w:val="001B1507"/>
    <w:rsid w:val="001B2B3C"/>
    <w:rsid w:val="001D2612"/>
    <w:rsid w:val="001E0EDD"/>
    <w:rsid w:val="002139A4"/>
    <w:rsid w:val="00220DEC"/>
    <w:rsid w:val="00234741"/>
    <w:rsid w:val="00236E93"/>
    <w:rsid w:val="002507AE"/>
    <w:rsid w:val="00280D5F"/>
    <w:rsid w:val="002A26D1"/>
    <w:rsid w:val="002A475F"/>
    <w:rsid w:val="00321920"/>
    <w:rsid w:val="0033069E"/>
    <w:rsid w:val="0033629B"/>
    <w:rsid w:val="00343740"/>
    <w:rsid w:val="00344F0E"/>
    <w:rsid w:val="00354F18"/>
    <w:rsid w:val="0038194B"/>
    <w:rsid w:val="00394C12"/>
    <w:rsid w:val="00394CF3"/>
    <w:rsid w:val="003A2AFE"/>
    <w:rsid w:val="003C119B"/>
    <w:rsid w:val="003C35E7"/>
    <w:rsid w:val="003E1597"/>
    <w:rsid w:val="0040171D"/>
    <w:rsid w:val="0040175A"/>
    <w:rsid w:val="00403767"/>
    <w:rsid w:val="0041313E"/>
    <w:rsid w:val="00440C0E"/>
    <w:rsid w:val="00447AF8"/>
    <w:rsid w:val="004871A1"/>
    <w:rsid w:val="004A2119"/>
    <w:rsid w:val="004B09CA"/>
    <w:rsid w:val="004B37DF"/>
    <w:rsid w:val="004E0A1D"/>
    <w:rsid w:val="004E34C1"/>
    <w:rsid w:val="004E67E7"/>
    <w:rsid w:val="005077FD"/>
    <w:rsid w:val="00510B15"/>
    <w:rsid w:val="00514AC6"/>
    <w:rsid w:val="00521545"/>
    <w:rsid w:val="005379A2"/>
    <w:rsid w:val="00565C51"/>
    <w:rsid w:val="005704A0"/>
    <w:rsid w:val="00586D7C"/>
    <w:rsid w:val="005A4053"/>
    <w:rsid w:val="005B743C"/>
    <w:rsid w:val="005C60AF"/>
    <w:rsid w:val="005D49C4"/>
    <w:rsid w:val="005E2868"/>
    <w:rsid w:val="00606FDB"/>
    <w:rsid w:val="006129BF"/>
    <w:rsid w:val="006149B9"/>
    <w:rsid w:val="00614E98"/>
    <w:rsid w:val="00621DC1"/>
    <w:rsid w:val="006345DF"/>
    <w:rsid w:val="00636D2F"/>
    <w:rsid w:val="00650FC7"/>
    <w:rsid w:val="006712DF"/>
    <w:rsid w:val="006806AC"/>
    <w:rsid w:val="006830D3"/>
    <w:rsid w:val="006B195C"/>
    <w:rsid w:val="006B4D36"/>
    <w:rsid w:val="006B7383"/>
    <w:rsid w:val="006C67A9"/>
    <w:rsid w:val="006D3A6C"/>
    <w:rsid w:val="006D7C9E"/>
    <w:rsid w:val="006E3EB3"/>
    <w:rsid w:val="006F1EE6"/>
    <w:rsid w:val="00761490"/>
    <w:rsid w:val="00790EF0"/>
    <w:rsid w:val="007B4F11"/>
    <w:rsid w:val="007D4AE7"/>
    <w:rsid w:val="007D7548"/>
    <w:rsid w:val="007E0FF8"/>
    <w:rsid w:val="007E7516"/>
    <w:rsid w:val="007F28E6"/>
    <w:rsid w:val="00810488"/>
    <w:rsid w:val="00814236"/>
    <w:rsid w:val="0082112C"/>
    <w:rsid w:val="008346D8"/>
    <w:rsid w:val="00853A49"/>
    <w:rsid w:val="008668C2"/>
    <w:rsid w:val="00867C32"/>
    <w:rsid w:val="008726D3"/>
    <w:rsid w:val="00876266"/>
    <w:rsid w:val="00885271"/>
    <w:rsid w:val="00894CC1"/>
    <w:rsid w:val="008A252D"/>
    <w:rsid w:val="008A3626"/>
    <w:rsid w:val="008E181E"/>
    <w:rsid w:val="008E38BF"/>
    <w:rsid w:val="008F1E0B"/>
    <w:rsid w:val="009008DA"/>
    <w:rsid w:val="009140AE"/>
    <w:rsid w:val="0092212F"/>
    <w:rsid w:val="00943CCA"/>
    <w:rsid w:val="00960534"/>
    <w:rsid w:val="00967B24"/>
    <w:rsid w:val="009947F0"/>
    <w:rsid w:val="009A7EBA"/>
    <w:rsid w:val="009B0D98"/>
    <w:rsid w:val="009B2699"/>
    <w:rsid w:val="009C6CEC"/>
    <w:rsid w:val="009F5A7C"/>
    <w:rsid w:val="00A5587B"/>
    <w:rsid w:val="00A6155E"/>
    <w:rsid w:val="00A7223C"/>
    <w:rsid w:val="00A7476F"/>
    <w:rsid w:val="00AA08E5"/>
    <w:rsid w:val="00AB5F77"/>
    <w:rsid w:val="00AC0992"/>
    <w:rsid w:val="00AC5304"/>
    <w:rsid w:val="00AE3F1E"/>
    <w:rsid w:val="00B3021B"/>
    <w:rsid w:val="00B57FCE"/>
    <w:rsid w:val="00B75AB1"/>
    <w:rsid w:val="00B9676A"/>
    <w:rsid w:val="00BC66AE"/>
    <w:rsid w:val="00BD3482"/>
    <w:rsid w:val="00C0259C"/>
    <w:rsid w:val="00C17554"/>
    <w:rsid w:val="00C24105"/>
    <w:rsid w:val="00C45BC6"/>
    <w:rsid w:val="00C6084C"/>
    <w:rsid w:val="00C76776"/>
    <w:rsid w:val="00C85B20"/>
    <w:rsid w:val="00C96B72"/>
    <w:rsid w:val="00CB2DA1"/>
    <w:rsid w:val="00CC4AA7"/>
    <w:rsid w:val="00CC52B8"/>
    <w:rsid w:val="00CE0E41"/>
    <w:rsid w:val="00D15D7F"/>
    <w:rsid w:val="00D203E8"/>
    <w:rsid w:val="00D241ED"/>
    <w:rsid w:val="00D311A4"/>
    <w:rsid w:val="00D43818"/>
    <w:rsid w:val="00D51B12"/>
    <w:rsid w:val="00D5335B"/>
    <w:rsid w:val="00D56A62"/>
    <w:rsid w:val="00D57087"/>
    <w:rsid w:val="00D628AC"/>
    <w:rsid w:val="00D645C1"/>
    <w:rsid w:val="00D76845"/>
    <w:rsid w:val="00D81182"/>
    <w:rsid w:val="00D82CBD"/>
    <w:rsid w:val="00DA13AB"/>
    <w:rsid w:val="00DA7B41"/>
    <w:rsid w:val="00DD4C4D"/>
    <w:rsid w:val="00DE087E"/>
    <w:rsid w:val="00DE72AA"/>
    <w:rsid w:val="00DE7CD7"/>
    <w:rsid w:val="00E05953"/>
    <w:rsid w:val="00E13CE7"/>
    <w:rsid w:val="00E627E4"/>
    <w:rsid w:val="00E86136"/>
    <w:rsid w:val="00E94C37"/>
    <w:rsid w:val="00EB309C"/>
    <w:rsid w:val="00EE3D41"/>
    <w:rsid w:val="00EE6847"/>
    <w:rsid w:val="00EF0C1C"/>
    <w:rsid w:val="00F16B4E"/>
    <w:rsid w:val="00F26E81"/>
    <w:rsid w:val="00F313F7"/>
    <w:rsid w:val="00F355BE"/>
    <w:rsid w:val="00F51823"/>
    <w:rsid w:val="00F54842"/>
    <w:rsid w:val="00F87313"/>
    <w:rsid w:val="00FB2D07"/>
    <w:rsid w:val="00FB397D"/>
    <w:rsid w:val="00FE44D0"/>
    <w:rsid w:val="00FF25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77FD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9"/>
    <w:qFormat/>
    <w:rsid w:val="00C76776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B309C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C76776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EB309C"/>
    <w:rPr>
      <w:rFonts w:ascii="Cambria" w:hAnsi="Cambria" w:cs="Times New Roman"/>
      <w:b/>
      <w:bCs/>
      <w:color w:val="4F81BD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rsid w:val="00B9676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B9676A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rsid w:val="00B9676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B9676A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B9676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9676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99"/>
    <w:qFormat/>
    <w:rsid w:val="006D7C9E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6D7C9E"/>
    <w:rPr>
      <w:rFonts w:ascii="Cambria" w:hAnsi="Cambria" w:cs="Times New Roman"/>
      <w:color w:val="17365D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99"/>
    <w:rsid w:val="00234741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uiPriority w:val="99"/>
    <w:rsid w:val="00234741"/>
    <w:rPr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List-Accent2">
    <w:name w:val="Light List Accent 2"/>
    <w:basedOn w:val="TableNormal"/>
    <w:uiPriority w:val="99"/>
    <w:rsid w:val="00234741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ColorfulGrid-Accent4">
    <w:name w:val="Colorful Grid Accent 4"/>
    <w:basedOn w:val="TableNormal"/>
    <w:uiPriority w:val="99"/>
    <w:rsid w:val="00960534"/>
    <w:rPr>
      <w:color w:val="000000"/>
      <w:sz w:val="20"/>
      <w:szCs w:val="2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/>
    </w:tcPr>
    <w:tblStylePr w:type="firstRow">
      <w:rPr>
        <w:rFonts w:cs="Times New Roman"/>
        <w:b/>
        <w:bCs/>
      </w:rPr>
      <w:tblPr/>
      <w:tcPr>
        <w:shd w:val="clear" w:color="auto" w:fill="CCC0D9"/>
      </w:tcPr>
    </w:tblStylePr>
    <w:tblStylePr w:type="lastRow">
      <w:rPr>
        <w:rFonts w:cs="Times New Roman"/>
        <w:b/>
        <w:bCs/>
        <w:color w:val="000000"/>
      </w:rPr>
      <w:tblPr/>
      <w:tcPr>
        <w:shd w:val="clear" w:color="auto" w:fill="CCC0D9"/>
      </w:tcPr>
    </w:tblStylePr>
    <w:tblStylePr w:type="firstCol">
      <w:rPr>
        <w:rFonts w:cs="Times New Roman"/>
        <w:color w:val="FFFFFF"/>
      </w:rPr>
      <w:tblPr/>
      <w:tcPr>
        <w:shd w:val="clear" w:color="auto" w:fill="5F497A"/>
      </w:tcPr>
    </w:tblStylePr>
    <w:tblStylePr w:type="lastCol">
      <w:rPr>
        <w:rFonts w:cs="Times New Roman"/>
        <w:color w:val="FFFFFF"/>
      </w:rPr>
      <w:tblPr/>
      <w:tcPr>
        <w:shd w:val="clear" w:color="auto" w:fill="5F497A"/>
      </w:tcPr>
    </w:tblStylePr>
    <w:tblStylePr w:type="band1Vert">
      <w:rPr>
        <w:rFonts w:cs="Times New Roman"/>
      </w:rPr>
      <w:tblPr/>
      <w:tcPr>
        <w:shd w:val="clear" w:color="auto" w:fill="BFB1D0"/>
      </w:tcPr>
    </w:tblStylePr>
    <w:tblStylePr w:type="band1Horz">
      <w:rPr>
        <w:rFonts w:cs="Times New Roman"/>
      </w:rPr>
      <w:tblPr/>
      <w:tcPr>
        <w:shd w:val="clear" w:color="auto" w:fill="BFB1D0"/>
      </w:tcPr>
    </w:tblStylePr>
  </w:style>
  <w:style w:type="table" w:customStyle="1" w:styleId="LightList-Accent11">
    <w:name w:val="Light List - Accent 11"/>
    <w:uiPriority w:val="99"/>
    <w:rsid w:val="00960534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Shading-Accent11">
    <w:name w:val="Light Shading - Accent 11"/>
    <w:uiPriority w:val="99"/>
    <w:rsid w:val="0082112C"/>
    <w:rPr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Shading1-Accent1">
    <w:name w:val="Medium Shading 1 Accent 1"/>
    <w:basedOn w:val="TableNormal"/>
    <w:uiPriority w:val="99"/>
    <w:rsid w:val="00F355BE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D3DFEE"/>
      </w:tcPr>
    </w:tblStylePr>
    <w:tblStylePr w:type="band1Horz">
      <w:rPr>
        <w:rFonts w:cs="Times New Roman"/>
      </w:rPr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rPr>
        <w:rFonts w:cs="Times New Roman"/>
      </w:rPr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8</Pages>
  <Words>815</Words>
  <Characters>4648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 Printer</dc:title>
  <dc:subject/>
  <dc:creator>Admin</dc:creator>
  <cp:keywords/>
  <dc:description/>
  <cp:lastModifiedBy>Dan</cp:lastModifiedBy>
  <cp:revision>2</cp:revision>
  <dcterms:created xsi:type="dcterms:W3CDTF">2019-01-09T17:32:00Z</dcterms:created>
  <dcterms:modified xsi:type="dcterms:W3CDTF">2019-01-09T17:32:00Z</dcterms:modified>
</cp:coreProperties>
</file>